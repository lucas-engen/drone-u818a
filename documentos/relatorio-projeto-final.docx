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43F5" w:rsidRPr="00E943F5" w:rsidRDefault="00E943F5" w:rsidP="00E943F5">
      <w:pPr>
        <w:jc w:val="center"/>
        <w:rPr>
          <w:rFonts w:ascii="Times New Roman" w:hAnsi="Times New Roman" w:cs="Times New Roman"/>
          <w:b/>
          <w:bCs/>
          <w:sz w:val="28"/>
        </w:rPr>
      </w:pPr>
    </w:p>
    <w:p w:rsidR="00D44655" w:rsidRPr="004F6A0E" w:rsidRDefault="00AD7A79" w:rsidP="00E943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pt-BR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pt-BR"/>
        </w:rPr>
        <w:t xml:space="preserve">Pré-Projeto Final </w:t>
      </w:r>
    </w:p>
    <w:p w:rsidR="00E943F5" w:rsidRPr="004F6A0E" w:rsidRDefault="00E943F5" w:rsidP="00E943F5">
      <w:pPr>
        <w:jc w:val="center"/>
        <w:rPr>
          <w:rFonts w:ascii="Times New Roman" w:hAnsi="Times New Roman" w:cs="Times New Roman"/>
          <w:b/>
          <w:bCs/>
          <w:sz w:val="28"/>
          <w:lang w:val="pt-BR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</w:rPr>
      </w:pPr>
      <w:r w:rsidRPr="00E943F5">
        <w:rPr>
          <w:rFonts w:ascii="Times New Roman" w:hAnsi="Times New Roman" w:cs="Times New Roman"/>
          <w:b/>
        </w:rPr>
        <w:t xml:space="preserve">Desenho Industrial Assistido por Computador – 199176 </w:t>
      </w:r>
    </w:p>
    <w:p w:rsidR="00E943F5" w:rsidRPr="004F6A0E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</w:rPr>
      </w:pPr>
    </w:p>
    <w:p w:rsidR="00E943F5" w:rsidRPr="004F6A0E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4F6A0E">
        <w:rPr>
          <w:rFonts w:ascii="Times New Roman" w:hAnsi="Times New Roman" w:cs="Times New Roman"/>
          <w:b/>
        </w:rPr>
        <w:t>Destinatários:</w:t>
      </w:r>
    </w:p>
    <w:p w:rsidR="00E943F5" w:rsidRPr="004C0169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u w:val="single"/>
        </w:rPr>
      </w:pPr>
      <w:r w:rsidRPr="004F6A0E">
        <w:rPr>
          <w:rFonts w:ascii="Times New Roman" w:hAnsi="Times New Roman" w:cs="Times New Roman"/>
        </w:rPr>
        <w:t>Prof</w:t>
      </w:r>
      <w:r w:rsidRPr="004F6A0E">
        <w:rPr>
          <w:rFonts w:ascii="Times New Roman" w:hAnsi="Times New Roman" w:cs="Times New Roman"/>
          <w:vertAlign w:val="superscript"/>
        </w:rPr>
        <w:t>a</w:t>
      </w:r>
      <w:r w:rsidRPr="004F6A0E">
        <w:rPr>
          <w:rFonts w:ascii="Times New Roman" w:hAnsi="Times New Roman" w:cs="Times New Roman"/>
        </w:rPr>
        <w:t xml:space="preserve">. </w:t>
      </w:r>
      <w:r w:rsidR="004C0169">
        <w:rPr>
          <w:rFonts w:ascii="Times New Roman" w:hAnsi="Times New Roman" w:cs="Times New Roman"/>
          <w:lang w:val="es-ES_tradnl"/>
        </w:rPr>
        <w:t>Eneida</w:t>
      </w:r>
      <w:r w:rsidR="00E124A8" w:rsidRPr="00E124A8">
        <w:rPr>
          <w:rFonts w:ascii="Times New Roman" w:hAnsi="Times New Roman" w:cs="Times New Roman"/>
          <w:lang w:val="es-ES_tradnl"/>
        </w:rPr>
        <w:t xml:space="preserve"> González</w:t>
      </w:r>
      <w:r w:rsidR="004C0169">
        <w:rPr>
          <w:rFonts w:ascii="Times New Roman" w:hAnsi="Times New Roman" w:cs="Times New Roman"/>
          <w:lang w:val="es-ES_tradnl"/>
        </w:rPr>
        <w:t xml:space="preserve"> Valdés</w:t>
      </w:r>
    </w:p>
    <w:p w:rsidR="00E943F5" w:rsidRPr="00E124A8" w:rsidRDefault="00E943F5" w:rsidP="00E943F5">
      <w:pPr>
        <w:jc w:val="center"/>
        <w:rPr>
          <w:rFonts w:ascii="Times New Roman" w:hAnsi="Times New Roman" w:cs="Times New Roman"/>
          <w:lang w:val="es-ES_tradnl"/>
        </w:rPr>
      </w:pPr>
    </w:p>
    <w:p w:rsidR="00E943F5" w:rsidRPr="00E943F5" w:rsidRDefault="00AC04A1" w:rsidP="00E943F5">
      <w:pPr>
        <w:rPr>
          <w:rFonts w:ascii="Times New Roman" w:hAnsi="Times New Roman" w:cs="Times New Roman"/>
          <w:b/>
          <w:sz w:val="24"/>
          <w:szCs w:val="24"/>
          <w:lang w:val="pt-BR"/>
        </w:rPr>
      </w:pPr>
      <w:sdt>
        <w:sdtPr>
          <w:rPr>
            <w:rFonts w:ascii="Times New Roman" w:hAnsi="Times New Roman" w:cs="Times New Roman"/>
            <w:b/>
            <w:sz w:val="24"/>
            <w:szCs w:val="24"/>
            <w:lang w:val="pt-BR"/>
          </w:rPr>
          <w:alias w:val="Semestre/Ano"/>
          <w:tag w:val="Inserir Semestre e Ano"/>
          <w:id w:val="-1499105139"/>
          <w:placeholder>
            <w:docPart w:val="DefaultPlaceholder_1081868574"/>
          </w:placeholder>
        </w:sdtPr>
        <w:sdtEndPr/>
        <w:sdtContent>
          <w:r w:rsidR="004C0169">
            <w:rPr>
              <w:rFonts w:ascii="Times New Roman" w:hAnsi="Times New Roman" w:cs="Times New Roman"/>
              <w:b/>
              <w:sz w:val="24"/>
              <w:szCs w:val="24"/>
              <w:lang w:val="pt-BR"/>
            </w:rPr>
            <w:t>1/2018</w:t>
          </w:r>
        </w:sdtContent>
      </w:sdt>
      <w:r w:rsidR="00E943F5" w:rsidRPr="00E943F5">
        <w:rPr>
          <w:rFonts w:ascii="Times New Roman" w:hAnsi="Times New Roman" w:cs="Times New Roman"/>
          <w:b/>
          <w:sz w:val="24"/>
          <w:szCs w:val="24"/>
          <w:lang w:val="pt-BR"/>
        </w:rPr>
        <w:t xml:space="preserve"> -  Turma </w:t>
      </w:r>
      <w:sdt>
        <w:sdtPr>
          <w:rPr>
            <w:rFonts w:ascii="Times New Roman" w:hAnsi="Times New Roman" w:cs="Times New Roman"/>
            <w:b/>
            <w:sz w:val="24"/>
            <w:szCs w:val="24"/>
            <w:lang w:val="pt-BR"/>
          </w:rPr>
          <w:id w:val="959376339"/>
          <w:placeholder>
            <w:docPart w:val="DefaultPlaceholder_1081868574"/>
          </w:placeholder>
        </w:sdtPr>
        <w:sdtEndPr/>
        <w:sdtContent>
          <w:r w:rsidR="004C0169">
            <w:rPr>
              <w:rFonts w:ascii="Times New Roman" w:hAnsi="Times New Roman" w:cs="Times New Roman"/>
              <w:b/>
              <w:sz w:val="24"/>
              <w:szCs w:val="24"/>
              <w:lang w:val="pt-BR"/>
            </w:rPr>
            <w:t>B</w:t>
          </w:r>
        </w:sdtContent>
      </w:sdt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Pr="004C016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E943F5" w:rsidRPr="00E943F5" w:rsidRDefault="00AD6AB2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  <w:r>
        <w:rPr>
          <w:rFonts w:ascii="Times New Roman" w:hAnsi="Times New Roman" w:cs="Times New Roman"/>
          <w:b/>
          <w:smallCaps/>
          <w:sz w:val="36"/>
          <w:szCs w:val="36"/>
        </w:rPr>
        <w:t>Drone U818A – 1.01</w:t>
      </w:r>
    </w:p>
    <w:p w:rsid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AD7A79" w:rsidRPr="00E943F5" w:rsidRDefault="00AD7A79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smallCaps/>
          <w:sz w:val="36"/>
          <w:szCs w:val="36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</w:rPr>
      </w:pPr>
    </w:p>
    <w:sdt>
      <w:sdtPr>
        <w:rPr>
          <w:rFonts w:ascii="Times New Roman" w:hAnsi="Times New Roman" w:cs="Times New Roman"/>
        </w:rPr>
        <w:id w:val="-1941597207"/>
        <w:placeholder>
          <w:docPart w:val="DefaultPlaceholder_1081868574"/>
        </w:placeholder>
      </w:sdtPr>
      <w:sdtEndPr/>
      <w:sdtContent>
        <w:p w:rsidR="00E943F5" w:rsidRPr="00E943F5" w:rsidRDefault="00F01C4D" w:rsidP="00E943F5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Lí</w:t>
          </w:r>
          <w:r w:rsidR="00E943F5" w:rsidRPr="00E943F5">
            <w:rPr>
              <w:rFonts w:ascii="Times New Roman" w:hAnsi="Times New Roman" w:cs="Times New Roman"/>
            </w:rPr>
            <w:t xml:space="preserve">der: </w:t>
          </w:r>
          <w:r w:rsidR="000D07B9">
            <w:rPr>
              <w:rFonts w:ascii="Times New Roman" w:hAnsi="Times New Roman" w:cs="Times New Roman"/>
            </w:rPr>
            <w:t>Pedro Henrique Souto Fernandes Jales 16/0141460</w:t>
          </w:r>
        </w:p>
        <w:p w:rsidR="00E943F5" w:rsidRPr="00E943F5" w:rsidRDefault="00E943F5" w:rsidP="00E943F5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</w:rPr>
          </w:pPr>
          <w:r w:rsidRPr="00E943F5">
            <w:rPr>
              <w:rFonts w:ascii="Times New Roman" w:hAnsi="Times New Roman" w:cs="Times New Roman"/>
            </w:rPr>
            <w:t xml:space="preserve">II Integrante: </w:t>
          </w:r>
          <w:r w:rsidR="003F0C64">
            <w:rPr>
              <w:rFonts w:ascii="Times New Roman" w:hAnsi="Times New Roman" w:cs="Times New Roman"/>
            </w:rPr>
            <w:t xml:space="preserve">José Milton Cândido </w:t>
          </w:r>
          <w:r w:rsidR="004F1838">
            <w:rPr>
              <w:rFonts w:ascii="Times New Roman" w:hAnsi="Times New Roman" w:cs="Times New Roman"/>
            </w:rPr>
            <w:t>Alves Júnior 1</w:t>
          </w:r>
          <w:r w:rsidR="003F0C64">
            <w:rPr>
              <w:rFonts w:ascii="Times New Roman" w:hAnsi="Times New Roman" w:cs="Times New Roman"/>
            </w:rPr>
            <w:t>8/0042297</w:t>
          </w:r>
        </w:p>
        <w:p w:rsidR="00E943F5" w:rsidRPr="00DC30F2" w:rsidRDefault="00E943F5" w:rsidP="00E943F5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  <w:u w:val="single"/>
            </w:rPr>
          </w:pPr>
          <w:r w:rsidRPr="00E943F5">
            <w:rPr>
              <w:rFonts w:ascii="Times New Roman" w:hAnsi="Times New Roman" w:cs="Times New Roman"/>
            </w:rPr>
            <w:t xml:space="preserve">III Integrante: </w:t>
          </w:r>
          <w:r w:rsidR="000D07B9">
            <w:rPr>
              <w:rFonts w:ascii="Times New Roman" w:hAnsi="Times New Roman" w:cs="Times New Roman"/>
            </w:rPr>
            <w:t xml:space="preserve">Lucas Viera de Jesus </w:t>
          </w:r>
          <w:r w:rsidR="00DC30F2" w:rsidRPr="00DC30F2">
            <w:rPr>
              <w:rFonts w:ascii="Times New Roman" w:hAnsi="Times New Roman" w:cs="Times New Roman"/>
            </w:rPr>
            <w:t>16/0134081</w:t>
          </w:r>
        </w:p>
        <w:p w:rsidR="00E943F5" w:rsidRPr="00E943F5" w:rsidRDefault="00E943F5" w:rsidP="000D07B9">
          <w:pPr>
            <w:pStyle w:val="Default"/>
            <w:spacing w:line="276" w:lineRule="auto"/>
            <w:jc w:val="both"/>
            <w:rPr>
              <w:rFonts w:ascii="Times New Roman" w:hAnsi="Times New Roman" w:cs="Times New Roman"/>
            </w:rPr>
          </w:pPr>
          <w:r w:rsidRPr="00E943F5">
            <w:rPr>
              <w:rFonts w:ascii="Times New Roman" w:hAnsi="Times New Roman" w:cs="Times New Roman"/>
            </w:rPr>
            <w:t xml:space="preserve">IV Integrante: </w:t>
          </w:r>
          <w:r w:rsidR="003F0C64">
            <w:rPr>
              <w:rFonts w:ascii="Times New Roman" w:hAnsi="Times New Roman" w:cs="Times New Roman"/>
            </w:rPr>
            <w:t>Samara Cordeiro de Souza 18/0027506</w:t>
          </w:r>
        </w:p>
      </w:sdtContent>
    </w:sdt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0D07B9" w:rsidRDefault="000D07B9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0D07B9" w:rsidRDefault="000D07B9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0D07B9" w:rsidRPr="00E943F5" w:rsidRDefault="000D07B9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  <w:r w:rsidRPr="00E943F5">
        <w:rPr>
          <w:rFonts w:ascii="Times New Roman" w:hAnsi="Times New Roman" w:cs="Times New Roman"/>
        </w:rPr>
        <w:t xml:space="preserve">Este documento foi enviado no dia </w:t>
      </w:r>
      <w:sdt>
        <w:sdtPr>
          <w:rPr>
            <w:rFonts w:ascii="Times New Roman" w:hAnsi="Times New Roman" w:cs="Times New Roman"/>
          </w:rPr>
          <w:id w:val="-1032264459"/>
          <w:placeholder>
            <w:docPart w:val="DefaultPlaceholder_1081868574"/>
          </w:placeholder>
        </w:sdtPr>
        <w:sdtEndPr/>
        <w:sdtContent>
          <w:r w:rsidR="00654E63">
            <w:rPr>
              <w:rFonts w:ascii="Times New Roman" w:hAnsi="Times New Roman" w:cs="Times New Roman"/>
            </w:rPr>
            <w:t>30</w:t>
          </w:r>
          <w:r w:rsidR="003F0C64">
            <w:rPr>
              <w:rFonts w:ascii="Times New Roman" w:hAnsi="Times New Roman" w:cs="Times New Roman"/>
            </w:rPr>
            <w:t>/05/2018</w:t>
          </w:r>
        </w:sdtContent>
      </w:sdt>
    </w:p>
    <w:p w:rsidR="00E943F5" w:rsidRPr="00E943F5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943F5" w:rsidRPr="00E943F5" w:rsidRDefault="00E943F5" w:rsidP="00E943F5">
      <w:pPr>
        <w:pStyle w:val="Default"/>
        <w:spacing w:line="276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78646456"/>
        <w:placeholder>
          <w:docPart w:val="DefaultPlaceholder_1081868574"/>
        </w:placeholder>
      </w:sdtPr>
      <w:sdtEndPr/>
      <w:sdtContent>
        <w:p w:rsidR="003F0C64" w:rsidRDefault="003F0C64" w:rsidP="00E943F5">
          <w:pPr>
            <w:pStyle w:val="Default"/>
            <w:spacing w:line="276" w:lineRule="auto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Pedro Henrique Souto Fernandes Jales</w:t>
          </w:r>
        </w:p>
        <w:p w:rsidR="00E943F5" w:rsidRPr="00E943F5" w:rsidRDefault="00AC04A1" w:rsidP="00E943F5">
          <w:pPr>
            <w:pStyle w:val="Default"/>
            <w:spacing w:line="276" w:lineRule="auto"/>
            <w:jc w:val="right"/>
            <w:rPr>
              <w:rFonts w:ascii="Times New Roman" w:hAnsi="Times New Roman" w:cs="Times New Roman"/>
            </w:rPr>
          </w:pPr>
        </w:p>
      </w:sdtContent>
    </w:sdt>
    <w:p w:rsidR="00683B55" w:rsidRDefault="00E943F5" w:rsidP="00654E63">
      <w:pPr>
        <w:pStyle w:val="Default"/>
        <w:spacing w:line="276" w:lineRule="auto"/>
        <w:jc w:val="right"/>
        <w:rPr>
          <w:rFonts w:ascii="Times New Roman" w:hAnsi="Times New Roman" w:cs="Times New Roman"/>
        </w:rPr>
      </w:pPr>
      <w:r w:rsidRPr="00E943F5">
        <w:rPr>
          <w:rFonts w:ascii="Times New Roman" w:hAnsi="Times New Roman" w:cs="Times New Roman"/>
        </w:rPr>
        <w:t>-------------------------------------------------------</w:t>
      </w: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E943F5">
        <w:rPr>
          <w:rFonts w:ascii="Times New Roman" w:hAnsi="Times New Roman" w:cs="Times New Roman"/>
          <w:b/>
          <w:bCs/>
        </w:rPr>
        <w:lastRenderedPageBreak/>
        <w:t>Título</w:t>
      </w:r>
      <w:r>
        <w:rPr>
          <w:rFonts w:ascii="Times New Roman" w:hAnsi="Times New Roman" w:cs="Times New Roman"/>
          <w:b/>
          <w:bCs/>
        </w:rPr>
        <w:t xml:space="preserve">: </w:t>
      </w:r>
      <w:r w:rsidR="00AD6AB2">
        <w:rPr>
          <w:rFonts w:ascii="Times New Roman" w:hAnsi="Times New Roman" w:cs="Times New Roman"/>
          <w:b/>
          <w:bCs/>
        </w:rPr>
        <w:t>Drone U818A – 1.01</w:t>
      </w: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Resumo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9628"/>
      </w:tblGrid>
      <w:tr w:rsidR="00E943F5" w:rsidRPr="00205D13" w:rsidTr="005B5F29">
        <w:trPr>
          <w:trHeight w:val="2434"/>
        </w:trPr>
        <w:tc>
          <w:tcPr>
            <w:tcW w:w="5000" w:type="pct"/>
          </w:tcPr>
          <w:p w:rsidR="00943B57" w:rsidRDefault="000B0861" w:rsidP="00E943F5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 projeto a ser desenvolvido será um drone juntamente com seu controle remoto. Ambos ser</w:t>
            </w:r>
            <w:r w:rsidR="00943B57">
              <w:rPr>
                <w:rFonts w:ascii="Times New Roman" w:hAnsi="Times New Roman" w:cs="Times New Roman"/>
                <w:bCs/>
              </w:rPr>
              <w:t>ão desenvolvidos com o auxí</w:t>
            </w:r>
            <w:r>
              <w:rPr>
                <w:rFonts w:ascii="Times New Roman" w:hAnsi="Times New Roman" w:cs="Times New Roman"/>
                <w:bCs/>
              </w:rPr>
              <w:t xml:space="preserve">lio do software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Catia</w:t>
            </w:r>
            <w:proofErr w:type="spellEnd"/>
            <w:r w:rsidRPr="00943B57">
              <w:rPr>
                <w:rFonts w:ascii="Times New Roman" w:hAnsi="Times New Roman" w:cs="Times New Roman"/>
                <w:bCs/>
                <w:i/>
              </w:rPr>
              <w:t xml:space="preserve"> v5</w:t>
            </w:r>
            <w:r>
              <w:rPr>
                <w:rFonts w:ascii="Times New Roman" w:hAnsi="Times New Roman" w:cs="Times New Roman"/>
                <w:bCs/>
              </w:rPr>
              <w:t>, onde será realizada a modelagem de todos os seus componentes,</w:t>
            </w:r>
            <w:r w:rsidR="00943B57">
              <w:rPr>
                <w:rFonts w:ascii="Times New Roman" w:hAnsi="Times New Roman" w:cs="Times New Roman"/>
                <w:bCs/>
              </w:rPr>
              <w:t xml:space="preserve"> o que envolve: </w:t>
            </w:r>
            <w:proofErr w:type="spellStart"/>
            <w:r w:rsidR="00943B57" w:rsidRPr="00943B57">
              <w:rPr>
                <w:rFonts w:ascii="Times New Roman" w:hAnsi="Times New Roman" w:cs="Times New Roman"/>
                <w:bCs/>
                <w:i/>
              </w:rPr>
              <w:t>sketcher</w:t>
            </w:r>
            <w:proofErr w:type="spellEnd"/>
            <w:r w:rsidR="00943B57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="00943B57" w:rsidRPr="00943B57">
              <w:rPr>
                <w:rFonts w:ascii="Times New Roman" w:hAnsi="Times New Roman" w:cs="Times New Roman"/>
                <w:bCs/>
                <w:i/>
              </w:rPr>
              <w:t>part</w:t>
            </w:r>
            <w:proofErr w:type="spellEnd"/>
            <w:r w:rsidR="00943B57" w:rsidRPr="00943B57">
              <w:rPr>
                <w:rFonts w:ascii="Times New Roman" w:hAnsi="Times New Roman" w:cs="Times New Roman"/>
                <w:bCs/>
                <w:i/>
              </w:rPr>
              <w:t xml:space="preserve"> design</w:t>
            </w:r>
            <w:r w:rsidR="00943B57">
              <w:rPr>
                <w:rFonts w:ascii="Times New Roman" w:hAnsi="Times New Roman" w:cs="Times New Roman"/>
                <w:bCs/>
              </w:rPr>
              <w:t xml:space="preserve"> e </w:t>
            </w:r>
            <w:proofErr w:type="spellStart"/>
            <w:r w:rsidR="00943B57" w:rsidRPr="00943B57">
              <w:rPr>
                <w:rFonts w:ascii="Times New Roman" w:hAnsi="Times New Roman" w:cs="Times New Roman"/>
                <w:bCs/>
                <w:i/>
              </w:rPr>
              <w:t>assembly</w:t>
            </w:r>
            <w:proofErr w:type="spellEnd"/>
            <w:r w:rsidR="00943B57">
              <w:rPr>
                <w:rFonts w:ascii="Times New Roman" w:hAnsi="Times New Roman" w:cs="Times New Roman"/>
                <w:bCs/>
              </w:rPr>
              <w:t xml:space="preserve">. </w:t>
            </w:r>
          </w:p>
          <w:p w:rsidR="00E943F5" w:rsidRDefault="00943B57" w:rsidP="00E943F5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No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sketcher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é realizado o desenho em 2D, enquanto que no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part</w:t>
            </w:r>
            <w:proofErr w:type="spellEnd"/>
            <w:r w:rsidRPr="00943B57">
              <w:rPr>
                <w:rFonts w:ascii="Times New Roman" w:hAnsi="Times New Roman" w:cs="Times New Roman"/>
                <w:bCs/>
                <w:i/>
              </w:rPr>
              <w:t xml:space="preserve"> design</w:t>
            </w:r>
            <w:r>
              <w:rPr>
                <w:rFonts w:ascii="Times New Roman" w:hAnsi="Times New Roman" w:cs="Times New Roman"/>
                <w:bCs/>
              </w:rPr>
              <w:t xml:space="preserve"> é dada a terceira dimensão. Por fim, no </w:t>
            </w:r>
            <w:proofErr w:type="spellStart"/>
            <w:r w:rsidRPr="00943B57">
              <w:rPr>
                <w:rFonts w:ascii="Times New Roman" w:hAnsi="Times New Roman" w:cs="Times New Roman"/>
                <w:bCs/>
                <w:i/>
              </w:rPr>
              <w:t>assembly</w:t>
            </w:r>
            <w:proofErr w:type="spellEnd"/>
            <w:r w:rsidRPr="00943B57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é trabalhado a junção de todas as partes, resultando no produto final.</w:t>
            </w:r>
            <w:r w:rsidR="000B0861">
              <w:rPr>
                <w:rFonts w:ascii="Times New Roman" w:hAnsi="Times New Roman" w:cs="Times New Roman"/>
                <w:bCs/>
              </w:rPr>
              <w:t xml:space="preserve"> </w:t>
            </w:r>
          </w:p>
          <w:p w:rsidR="00E943F5" w:rsidRPr="00E943F5" w:rsidRDefault="00943B57" w:rsidP="00E943F5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 Entretanto, desconsiderou-se no projeto todo o circuito eletrônico, devido à complexidade do mesm</w:t>
            </w:r>
            <w:r w:rsidR="002E1BB8">
              <w:rPr>
                <w:rFonts w:ascii="Times New Roman" w:hAnsi="Times New Roman" w:cs="Times New Roman"/>
                <w:bCs/>
              </w:rPr>
              <w:t>o e por não ser o foco do projeto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</w:tr>
    </w:tbl>
    <w:p w:rsidR="00E943F5" w:rsidRP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628"/>
      </w:tblGrid>
      <w:tr w:rsidR="00E943F5" w:rsidRPr="00C41164" w:rsidTr="004F6A0E">
        <w:trPr>
          <w:jc w:val="center"/>
        </w:trPr>
        <w:tc>
          <w:tcPr>
            <w:tcW w:w="9628" w:type="dxa"/>
            <w:vAlign w:val="center"/>
          </w:tcPr>
          <w:p w:rsidR="004F6A0E" w:rsidRDefault="005B5F29" w:rsidP="004F6A0E">
            <w:pPr>
              <w:pStyle w:val="Default"/>
              <w:keepNext/>
              <w:spacing w:before="120" w:after="120" w:line="276" w:lineRule="auto"/>
              <w:jc w:val="center"/>
            </w:pPr>
            <w:r>
              <w:rPr>
                <w:rFonts w:ascii="Times New Roman" w:hAnsi="Times New Roman" w:cs="Times New Roman"/>
                <w:noProof/>
                <w:lang w:eastAsia="ja-JP"/>
              </w:rPr>
              <w:drawing>
                <wp:inline distT="0" distB="0" distL="0" distR="0">
                  <wp:extent cx="5438775" cy="3109081"/>
                  <wp:effectExtent l="0" t="0" r="0" b="0"/>
                  <wp:docPr id="2" name="Imagem 2" descr="C:\Users\Windows 10\AppData\Local\Microsoft\Windows\INetCache\Content.Word\u818a-1-discovery-2-4-ghz-4-ch-6-axis-gyro-rc-quadcopter-with-hd-original-imaf3t8gcetam5gb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Windows 10\AppData\Local\Microsoft\Windows\INetCache\Content.Word\u818a-1-discovery-2-4-ghz-4-ch-6-axis-gyro-rc-quadcopter-with-hd-original-imaf3t8gcetam5gb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540" cy="311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943F5" w:rsidRPr="00EA0F38" w:rsidRDefault="004F6A0E" w:rsidP="00C41164">
            <w:pPr>
              <w:pStyle w:val="Legenda"/>
              <w:jc w:val="center"/>
              <w:rPr>
                <w:rFonts w:ascii="Times New Roman" w:hAnsi="Times New Roman" w:cs="Times New Roman"/>
                <w:bCs/>
                <w:lang w:val="pt-BR"/>
              </w:rPr>
            </w:pPr>
            <w:r w:rsidRPr="004F6A0E">
              <w:rPr>
                <w:lang w:val="pt-BR"/>
              </w:rPr>
              <w:t xml:space="preserve">Figura </w:t>
            </w:r>
            <w:r w:rsidR="00BE50AB">
              <w:fldChar w:fldCharType="begin"/>
            </w:r>
            <w:r w:rsidRPr="004F6A0E">
              <w:rPr>
                <w:lang w:val="pt-BR"/>
              </w:rPr>
              <w:instrText xml:space="preserve"> SEQ Figura \* ARABIC </w:instrText>
            </w:r>
            <w:r w:rsidR="00BE50AB">
              <w:fldChar w:fldCharType="separate"/>
            </w:r>
            <w:r w:rsidR="00205D13">
              <w:rPr>
                <w:noProof/>
                <w:lang w:val="pt-BR"/>
              </w:rPr>
              <w:t>1</w:t>
            </w:r>
            <w:r w:rsidR="00BE50AB">
              <w:fldChar w:fldCharType="end"/>
            </w:r>
            <w:r w:rsidRPr="004F6A0E">
              <w:rPr>
                <w:lang w:val="pt-BR"/>
              </w:rPr>
              <w:t xml:space="preserve">, </w:t>
            </w:r>
            <w:r w:rsidR="00C41164">
              <w:rPr>
                <w:lang w:val="pt-BR"/>
              </w:rPr>
              <w:t>Drone U818A -1</w:t>
            </w:r>
          </w:p>
        </w:tc>
      </w:tr>
    </w:tbl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</w:p>
    <w:p w:rsidR="00E943F5" w:rsidRDefault="00E943F5" w:rsidP="00E943F5">
      <w:pPr>
        <w:pStyle w:val="Default"/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E943F5">
        <w:rPr>
          <w:rFonts w:ascii="Times New Roman" w:hAnsi="Times New Roman" w:cs="Times New Roman"/>
          <w:b/>
          <w:bCs/>
        </w:rPr>
        <w:t>Justificativa</w:t>
      </w:r>
    </w:p>
    <w:tbl>
      <w:tblPr>
        <w:tblStyle w:val="Tabelacomgrade"/>
        <w:tblW w:w="5013" w:type="pct"/>
        <w:tblLook w:val="04A0" w:firstRow="1" w:lastRow="0" w:firstColumn="1" w:lastColumn="0" w:noHBand="0" w:noVBand="1"/>
      </w:tblPr>
      <w:tblGrid>
        <w:gridCol w:w="9653"/>
      </w:tblGrid>
      <w:tr w:rsidR="004F6A0E" w:rsidRPr="00205D13" w:rsidTr="00AD2251">
        <w:tc>
          <w:tcPr>
            <w:tcW w:w="5000" w:type="pct"/>
          </w:tcPr>
          <w:p w:rsidR="004F6A0E" w:rsidRDefault="000B0861" w:rsidP="003F0C64">
            <w:pPr>
              <w:pStyle w:val="Default"/>
              <w:spacing w:before="120" w:after="120"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d</w:t>
            </w:r>
            <w:r w:rsidR="0015141A">
              <w:rPr>
                <w:rFonts w:ascii="Times New Roman" w:hAnsi="Times New Roman" w:cs="Times New Roman"/>
              </w:rPr>
              <w:t xml:space="preserve">rone </w:t>
            </w:r>
            <w:r w:rsidR="003F0C64">
              <w:rPr>
                <w:rFonts w:ascii="Times New Roman" w:hAnsi="Times New Roman" w:cs="Times New Roman"/>
              </w:rPr>
              <w:t>foi escolhido devido a sua aplica</w:t>
            </w:r>
            <w:r w:rsidR="009845DF">
              <w:rPr>
                <w:rFonts w:ascii="Times New Roman" w:hAnsi="Times New Roman" w:cs="Times New Roman"/>
              </w:rPr>
              <w:t>bilidade em diversas áreas</w:t>
            </w:r>
            <w:r w:rsidR="003F0C64">
              <w:rPr>
                <w:rFonts w:ascii="Times New Roman" w:hAnsi="Times New Roman" w:cs="Times New Roman"/>
              </w:rPr>
              <w:t>, por exemplo, pode ser usado como meio para entretenimento e divers</w:t>
            </w:r>
            <w:r w:rsidR="0015141A">
              <w:rPr>
                <w:rFonts w:ascii="Times New Roman" w:hAnsi="Times New Roman" w:cs="Times New Roman"/>
              </w:rPr>
              <w:t>ão. Por</w:t>
            </w:r>
            <w:r w:rsidR="009845DF">
              <w:rPr>
                <w:rFonts w:ascii="Times New Roman" w:hAnsi="Times New Roman" w:cs="Times New Roman"/>
              </w:rPr>
              <w:t>ém, possui maior</w:t>
            </w:r>
            <w:r w:rsidR="0015141A">
              <w:rPr>
                <w:rFonts w:ascii="Times New Roman" w:hAnsi="Times New Roman" w:cs="Times New Roman"/>
              </w:rPr>
              <w:t xml:space="preserve"> importância na área comercial de forma que pode ser utilizado para tirar fotografias (proporciona melhores ângulos e posições), também como veículo para entregas r</w:t>
            </w:r>
            <w:r w:rsidR="009845DF">
              <w:rPr>
                <w:rFonts w:ascii="Times New Roman" w:hAnsi="Times New Roman" w:cs="Times New Roman"/>
              </w:rPr>
              <w:t>ápidas e</w:t>
            </w:r>
            <w:r w:rsidR="0015141A">
              <w:rPr>
                <w:rFonts w:ascii="Times New Roman" w:hAnsi="Times New Roman" w:cs="Times New Roman"/>
              </w:rPr>
              <w:t xml:space="preserve"> ainda pode-se citar a sua atuação no campo bélico como forma de espionagem e monitoramento em guerras. Além disso, a complexidade do </w:t>
            </w:r>
            <w:r w:rsidR="009845DF">
              <w:rPr>
                <w:rFonts w:ascii="Times New Roman" w:hAnsi="Times New Roman" w:cs="Times New Roman"/>
              </w:rPr>
              <w:t xml:space="preserve">seu </w:t>
            </w:r>
            <w:r w:rsidR="0015141A">
              <w:rPr>
                <w:rFonts w:ascii="Times New Roman" w:hAnsi="Times New Roman" w:cs="Times New Roman"/>
              </w:rPr>
              <w:lastRenderedPageBreak/>
              <w:t>sist</w:t>
            </w:r>
            <w:r w:rsidR="009845DF">
              <w:rPr>
                <w:rFonts w:ascii="Times New Roman" w:hAnsi="Times New Roman" w:cs="Times New Roman"/>
              </w:rPr>
              <w:t xml:space="preserve">ema de funcionamento composto por antenas de radiofrequência, câmeras de monitoramento remoto, baterias de alta eficiência e computadores de bordo inteligentes permitem a ele tomar decisões diante de situações críticas. </w:t>
            </w:r>
          </w:p>
        </w:tc>
      </w:tr>
    </w:tbl>
    <w:p w:rsidR="00AD2251" w:rsidRDefault="00AD2251" w:rsidP="00E943F5">
      <w:pPr>
        <w:pStyle w:val="Default"/>
        <w:spacing w:line="276" w:lineRule="auto"/>
        <w:jc w:val="both"/>
        <w:rPr>
          <w:rFonts w:ascii="Times New Roman" w:hAnsi="Times New Roman" w:cs="Times New Roman"/>
          <w:lang w:val="it-IT"/>
        </w:rPr>
      </w:pPr>
    </w:p>
    <w:p w:rsidR="00AD2251" w:rsidRDefault="00AD2251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Tempo Estimado: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D2251" w:rsidTr="00AD2251">
        <w:tc>
          <w:tcPr>
            <w:tcW w:w="9628" w:type="dxa"/>
          </w:tcPr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José Milton: </w:t>
            </w:r>
            <w:r>
              <w:rPr>
                <w:rFonts w:ascii="Times New Roman" w:hAnsi="Times New Roman" w:cs="Times New Roman"/>
                <w:bCs/>
              </w:rPr>
              <w:t>70 horas</w:t>
            </w:r>
          </w:p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Lucas Vieira: </w:t>
            </w:r>
            <w:r>
              <w:rPr>
                <w:rFonts w:ascii="Times New Roman" w:hAnsi="Times New Roman" w:cs="Times New Roman"/>
                <w:bCs/>
              </w:rPr>
              <w:t>57 horas</w:t>
            </w:r>
          </w:p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Pedro Henrique: </w:t>
            </w:r>
            <w:r>
              <w:rPr>
                <w:rFonts w:ascii="Times New Roman" w:hAnsi="Times New Roman" w:cs="Times New Roman"/>
                <w:bCs/>
              </w:rPr>
              <w:t>71 horas</w:t>
            </w:r>
          </w:p>
          <w:p w:rsidR="00AD2251" w:rsidRPr="00AD2251" w:rsidRDefault="00AD2251" w:rsidP="00E943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Samara: </w:t>
            </w:r>
            <w:r>
              <w:rPr>
                <w:rFonts w:ascii="Times New Roman" w:hAnsi="Times New Roman" w:cs="Times New Roman"/>
                <w:bCs/>
              </w:rPr>
              <w:t>71 horas</w:t>
            </w:r>
          </w:p>
        </w:tc>
      </w:tr>
    </w:tbl>
    <w:p w:rsidR="00AD2251" w:rsidRDefault="00AD2251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E943F5" w:rsidRPr="00EA0F38" w:rsidRDefault="00EA0F38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Lista de Componentes (</w:t>
      </w:r>
      <w:proofErr w:type="spellStart"/>
      <w:r>
        <w:rPr>
          <w:rFonts w:ascii="Times New Roman" w:hAnsi="Times New Roman" w:cs="Times New Roman"/>
          <w:b/>
          <w:bCs/>
        </w:rPr>
        <w:t>Part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List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 w:rsidR="00E943F5" w:rsidRPr="00E943F5">
        <w:rPr>
          <w:rFonts w:ascii="Times New Roman" w:hAnsi="Times New Roman" w:cs="Times New Roman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0F38" w:rsidRPr="00205D13" w:rsidTr="00EA0F38">
        <w:tc>
          <w:tcPr>
            <w:tcW w:w="9628" w:type="dxa"/>
          </w:tcPr>
          <w:sdt>
            <w:sdtPr>
              <w:rPr>
                <w:rFonts w:ascii="Times New Roman" w:hAnsi="Times New Roman" w:cs="Times New Roman"/>
              </w:rPr>
              <w:id w:val="1318390850"/>
              <w:placeholder>
                <w:docPart w:val="DefaultPlaceholder_1081868574"/>
              </w:placeholder>
            </w:sdtPr>
            <w:sdtEndPr/>
            <w:sdtContent>
              <w:p w:rsidR="00C65C55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 w:rsidRPr="0098518B">
                  <w:rPr>
                    <w:rFonts w:ascii="Times New Roman" w:hAnsi="Times New Roman" w:cs="Times New Roman"/>
                  </w:rPr>
                  <w:t>Corpo principal:</w:t>
                </w:r>
              </w:p>
              <w:p w:rsidR="00C65C55" w:rsidRPr="0098518B" w:rsidRDefault="00C65C55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Carcaça do drone (superfície);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 w:rsidRPr="0098518B">
                  <w:rPr>
                    <w:rFonts w:ascii="Times New Roman" w:hAnsi="Times New Roman" w:cs="Times New Roman"/>
                  </w:rPr>
                  <w:t>Carcaça central de sustentaç</w:t>
                </w:r>
                <w:r>
                  <w:rPr>
                    <w:rFonts w:ascii="Times New Roman" w:hAnsi="Times New Roman" w:cs="Times New Roman"/>
                  </w:rPr>
                  <w:t>ão;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Caixa da câmera;</w:t>
                </w:r>
              </w:p>
              <w:p w:rsidR="0098518B" w:rsidRDefault="00221CB9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Esqueleto;</w:t>
                </w:r>
              </w:p>
              <w:p w:rsidR="00765231" w:rsidRPr="00765231" w:rsidRDefault="00765231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 xml:space="preserve">Suporte do </w:t>
                </w:r>
                <w:proofErr w:type="spellStart"/>
                <w:r>
                  <w:rPr>
                    <w:rFonts w:ascii="Times New Roman" w:hAnsi="Times New Roman" w:cs="Times New Roman"/>
                  </w:rPr>
                  <w:t>led</w:t>
                </w:r>
                <w:proofErr w:type="spellEnd"/>
                <w:r>
                  <w:rPr>
                    <w:rFonts w:ascii="Times New Roman" w:hAnsi="Times New Roman" w:cs="Times New Roman"/>
                  </w:rPr>
                  <w:t xml:space="preserve"> frontal.</w:t>
                </w:r>
              </w:p>
              <w:p w:rsidR="0098518B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</w:p>
              <w:p w:rsidR="0098518B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Conjunto da hélice:</w:t>
                </w:r>
              </w:p>
              <w:p w:rsidR="00427970" w:rsidRDefault="00427970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Braço;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Eixo da hélice;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Engrenagem do eixo;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Hélice;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Motor da hélice;</w:t>
                </w:r>
              </w:p>
              <w:p w:rsidR="00824AD2" w:rsidRDefault="00824AD2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Rolamento do eixo;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1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Suporte da hélice;</w:t>
                </w:r>
              </w:p>
              <w:p w:rsidR="0098518B" w:rsidRPr="00221CB9" w:rsidRDefault="00221CB9" w:rsidP="0098518B">
                <w:pPr>
                  <w:pStyle w:val="Default"/>
                  <w:spacing w:line="276" w:lineRule="auto"/>
                  <w:ind w:firstLine="120"/>
                  <w:jc w:val="both"/>
                  <w:rPr>
                    <w:rFonts w:ascii="Times New Roman" w:hAnsi="Times New Roman" w:cs="Times New Roman"/>
                    <w:u w:val="single"/>
                  </w:rPr>
                </w:pPr>
                <w:r>
                  <w:rPr>
                    <w:rFonts w:ascii="Times New Roman" w:hAnsi="Times New Roman" w:cs="Times New Roman"/>
                  </w:rPr>
                  <w:t>13. Suporte do motor.</w:t>
                </w:r>
              </w:p>
              <w:p w:rsidR="0098518B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</w:p>
              <w:p w:rsidR="004E39A2" w:rsidRDefault="0098518B" w:rsidP="0098518B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Controle Remoto:</w:t>
                </w:r>
              </w:p>
              <w:p w:rsidR="001F670D" w:rsidRDefault="001F670D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Antena;</w:t>
                </w:r>
              </w:p>
              <w:p w:rsidR="0098518B" w:rsidRDefault="0098518B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analógico;</w:t>
                </w:r>
              </w:p>
              <w:p w:rsidR="00E46189" w:rsidRDefault="00E46189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d</w:t>
                </w:r>
                <w:r w:rsidR="00B23493">
                  <w:rPr>
                    <w:rFonts w:ascii="Times New Roman" w:hAnsi="Times New Roman" w:cs="Times New Roman"/>
                  </w:rPr>
                  <w:t>e</w:t>
                </w:r>
                <w:r>
                  <w:rPr>
                    <w:rFonts w:ascii="Times New Roman" w:hAnsi="Times New Roman" w:cs="Times New Roman"/>
                  </w:rPr>
                  <w:t xml:space="preserve"> balanceamento;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do menu;</w:t>
                </w:r>
              </w:p>
              <w:p w:rsidR="0001510B" w:rsidRDefault="0001510B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 xml:space="preserve">Botão </w:t>
                </w:r>
                <w:proofErr w:type="spellStart"/>
                <w:r>
                  <w:rPr>
                    <w:rFonts w:ascii="Times New Roman" w:hAnsi="Times New Roman" w:cs="Times New Roman"/>
                  </w:rPr>
                  <w:t>on</w:t>
                </w:r>
                <w:proofErr w:type="spellEnd"/>
                <w:r>
                  <w:rPr>
                    <w:rFonts w:ascii="Times New Roman" w:hAnsi="Times New Roman" w:cs="Times New Roman"/>
                  </w:rPr>
                  <w:t>/off;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Botão superior;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Carcaça inferior;</w:t>
                </w:r>
              </w:p>
              <w:p w:rsidR="00D67FD5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Carcaça superior;</w:t>
                </w:r>
              </w:p>
              <w:p w:rsidR="00221CB9" w:rsidRDefault="00221CB9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t>Peça interna inferior do controle;</w:t>
                </w:r>
              </w:p>
              <w:p w:rsidR="00D634D2" w:rsidRDefault="00D67FD5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Suporte da antena;</w:t>
                </w:r>
              </w:p>
              <w:p w:rsidR="00EA0F38" w:rsidRPr="003D4E79" w:rsidRDefault="0098518B" w:rsidP="00221CB9">
                <w:pPr>
                  <w:pStyle w:val="Default"/>
                  <w:numPr>
                    <w:ilvl w:val="0"/>
                    <w:numId w:val="2"/>
                  </w:numPr>
                  <w:spacing w:line="276" w:lineRule="auto"/>
                  <w:jc w:val="both"/>
                  <w:rPr>
                    <w:rFonts w:ascii="Times New Roman" w:hAnsi="Times New Roman" w:cs="Times New Roman"/>
                  </w:rPr>
                </w:pPr>
                <w:r>
                  <w:rPr>
                    <w:rFonts w:ascii="Times New Roman" w:hAnsi="Times New Roman" w:cs="Times New Roman"/>
                  </w:rPr>
                  <w:t>Tampa de proteç</w:t>
                </w:r>
                <w:r w:rsidR="00221CB9">
                  <w:rPr>
                    <w:rFonts w:ascii="Times New Roman" w:hAnsi="Times New Roman" w:cs="Times New Roman"/>
                  </w:rPr>
                  <w:t>ão das pilhas.</w:t>
                </w:r>
              </w:p>
            </w:sdtContent>
          </w:sdt>
        </w:tc>
      </w:tr>
    </w:tbl>
    <w:p w:rsidR="00EA0F38" w:rsidRPr="003D4E79" w:rsidRDefault="00EA0F38" w:rsidP="00E943F5">
      <w:pPr>
        <w:pStyle w:val="Default"/>
        <w:spacing w:line="276" w:lineRule="auto"/>
        <w:jc w:val="both"/>
        <w:rPr>
          <w:rFonts w:ascii="Times New Roman" w:hAnsi="Times New Roman" w:cs="Times New Roman"/>
        </w:rPr>
      </w:pPr>
    </w:p>
    <w:p w:rsidR="00EA0F38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943F5">
        <w:rPr>
          <w:rFonts w:ascii="Times New Roman" w:hAnsi="Times New Roman" w:cs="Times New Roman"/>
          <w:b/>
          <w:bCs/>
        </w:rPr>
        <w:lastRenderedPageBreak/>
        <w:t xml:space="preserve">Cronograma </w:t>
      </w:r>
      <w:r w:rsidR="000478F5">
        <w:rPr>
          <w:rFonts w:ascii="Times New Roman" w:hAnsi="Times New Roman" w:cs="Times New Roman"/>
          <w:b/>
          <w:bCs/>
        </w:rPr>
        <w:t>(Tempo estimado)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A0F38" w:rsidRPr="00205D13" w:rsidTr="00EA0F38">
        <w:tc>
          <w:tcPr>
            <w:tcW w:w="9628" w:type="dxa"/>
          </w:tcPr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José Milton: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221CB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Botão analógico do controle (4 horas e 30 minutos).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-Tampa de proteção das pilhas (1 hora e 30 minutos).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-Botão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on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/off digital do controle (2 horas e 30 minutos).</w:t>
            </w:r>
          </w:p>
          <w:p w:rsidR="00873159" w:rsidRDefault="0098518B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Pr="0098518B">
              <w:rPr>
                <w:rFonts w:ascii="Times New Roman" w:hAnsi="Times New Roman" w:cs="Times New Roman"/>
                <w:bCs/>
                <w:u w:val="single"/>
              </w:rPr>
              <w:t>S</w:t>
            </w:r>
            <w:r w:rsidR="00873159" w:rsidRPr="0098518B">
              <w:rPr>
                <w:rFonts w:ascii="Times New Roman" w:hAnsi="Times New Roman" w:cs="Times New Roman"/>
                <w:bCs/>
                <w:u w:val="single"/>
              </w:rPr>
              <w:t>uporte</w:t>
            </w:r>
            <w:r w:rsidR="00873159">
              <w:rPr>
                <w:rFonts w:ascii="Times New Roman" w:hAnsi="Times New Roman" w:cs="Times New Roman"/>
                <w:bCs/>
              </w:rPr>
              <w:t xml:space="preserve"> da antena (2 horas).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inferior do controle (60 horas).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134F93">
              <w:rPr>
                <w:rFonts w:ascii="Times New Roman" w:hAnsi="Times New Roman" w:cs="Times New Roman"/>
                <w:bCs/>
              </w:rPr>
              <w:t>Braço</w:t>
            </w:r>
            <w:r>
              <w:rPr>
                <w:rFonts w:ascii="Times New Roman" w:hAnsi="Times New Roman" w:cs="Times New Roman"/>
                <w:bCs/>
              </w:rPr>
              <w:t xml:space="preserve"> (40 minutos).</w:t>
            </w:r>
          </w:p>
          <w:p w:rsidR="00873159" w:rsidRDefault="00873159" w:rsidP="00873159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2A23A8" w:rsidRPr="002A23A8" w:rsidRDefault="00AD2251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Lucas Vieira</w:t>
            </w:r>
            <w:r w:rsidR="00823FBF" w:rsidRPr="002A23A8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823FBF" w:rsidRDefault="00823FB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-Motor da Hélice (2 horas).</w:t>
            </w:r>
          </w:p>
          <w:p w:rsidR="00823FBF" w:rsidRDefault="00823FB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-Hélice (12 horas).</w:t>
            </w:r>
          </w:p>
          <w:p w:rsidR="00823FBF" w:rsidRDefault="00823FB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2A23A8">
              <w:rPr>
                <w:rFonts w:ascii="Times New Roman" w:hAnsi="Times New Roman" w:cs="Times New Roman"/>
                <w:bCs/>
              </w:rPr>
              <w:t xml:space="preserve">Eixo da Hélice (40 minutos). </w:t>
            </w:r>
          </w:p>
          <w:p w:rsidR="002A23A8" w:rsidRDefault="002A23A8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-Botão do menu (40 minutos).</w:t>
            </w:r>
          </w:p>
          <w:p w:rsidR="002A23A8" w:rsidRDefault="002A23A8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-Engrenagem do eixo (1 hora e 30 minutos).</w:t>
            </w:r>
          </w:p>
          <w:p w:rsidR="002A23A8" w:rsidRDefault="002A23A8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do Drone (40 horas).</w:t>
            </w:r>
          </w:p>
          <w:p w:rsidR="00873159" w:rsidRDefault="00873159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Pedro</w:t>
            </w:r>
            <w:r w:rsidR="00873159">
              <w:rPr>
                <w:rFonts w:ascii="Times New Roman" w:hAnsi="Times New Roman" w:cs="Times New Roman"/>
                <w:b/>
                <w:bCs/>
              </w:rPr>
              <w:t xml:space="preserve"> Henrique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superior do controle (70 horas).</w:t>
            </w:r>
          </w:p>
          <w:p w:rsidR="00A05840" w:rsidRDefault="002341E6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-A</w:t>
            </w:r>
            <w:r w:rsidR="00A05840" w:rsidRPr="0098518B">
              <w:rPr>
                <w:rFonts w:ascii="Times New Roman" w:hAnsi="Times New Roman" w:cs="Times New Roman"/>
                <w:bCs/>
              </w:rPr>
              <w:t>ntena</w:t>
            </w:r>
            <w:r w:rsidR="00A05840">
              <w:rPr>
                <w:rFonts w:ascii="Times New Roman" w:hAnsi="Times New Roman" w:cs="Times New Roman"/>
                <w:bCs/>
              </w:rPr>
              <w:t xml:space="preserve"> do controle (4 horas).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-Suporte do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led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frontal (30 minutos).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-Rolamento do eixo (30 minutos).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-Esqueleto do Drone (4 horas).</w:t>
            </w: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-Caixa da câmera (2 horas).</w:t>
            </w:r>
          </w:p>
          <w:p w:rsidR="00873159" w:rsidRDefault="00873159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A05840" w:rsidRDefault="00A05840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Samara:</w:t>
            </w:r>
          </w:p>
          <w:p w:rsidR="006C0FD4" w:rsidRDefault="006C0FD4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-Suporte da Hélice (50 horas).</w:t>
            </w:r>
          </w:p>
          <w:p w:rsidR="006C0FD4" w:rsidRDefault="006C0FD4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-Suporte do motor (6 horas).</w:t>
            </w:r>
          </w:p>
          <w:p w:rsidR="006C0FD4" w:rsidRDefault="00221CB9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-Peça</w:t>
            </w:r>
            <w:r w:rsidR="006C0FD4">
              <w:rPr>
                <w:rFonts w:ascii="Times New Roman" w:hAnsi="Times New Roman" w:cs="Times New Roman"/>
                <w:bCs/>
              </w:rPr>
              <w:t xml:space="preserve"> interna inferior do controle (2 horas).</w:t>
            </w:r>
          </w:p>
          <w:p w:rsidR="006C0FD4" w:rsidRDefault="0077240F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</w:t>
            </w:r>
            <w:r w:rsidR="006C0FD4">
              <w:rPr>
                <w:rFonts w:ascii="Times New Roman" w:hAnsi="Times New Roman" w:cs="Times New Roman"/>
                <w:bCs/>
              </w:rPr>
              <w:t xml:space="preserve">otão </w:t>
            </w:r>
            <w:r w:rsidR="00B23493">
              <w:rPr>
                <w:rFonts w:ascii="Times New Roman" w:hAnsi="Times New Roman" w:cs="Times New Roman"/>
                <w:bCs/>
              </w:rPr>
              <w:t>de</w:t>
            </w:r>
            <w:r w:rsidR="00E46189">
              <w:rPr>
                <w:rFonts w:ascii="Times New Roman" w:hAnsi="Times New Roman" w:cs="Times New Roman"/>
                <w:bCs/>
              </w:rPr>
              <w:t xml:space="preserve"> balanceamento </w:t>
            </w:r>
            <w:r w:rsidR="006C0FD4">
              <w:rPr>
                <w:rFonts w:ascii="Times New Roman" w:hAnsi="Times New Roman" w:cs="Times New Roman"/>
                <w:bCs/>
              </w:rPr>
              <w:t>(5 horas).</w:t>
            </w:r>
          </w:p>
          <w:p w:rsidR="00A05840" w:rsidRDefault="006C0FD4" w:rsidP="002A23A8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central de sustentação (15 horas).</w:t>
            </w:r>
          </w:p>
          <w:p w:rsidR="002A23A8" w:rsidRPr="00823FBF" w:rsidRDefault="0077240F" w:rsidP="00FB5E73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="00314D4B">
              <w:rPr>
                <w:rFonts w:ascii="Times New Roman" w:hAnsi="Times New Roman" w:cs="Times New Roman"/>
                <w:bCs/>
              </w:rPr>
              <w:t>Botão superior do controle (3 horas).</w:t>
            </w:r>
          </w:p>
        </w:tc>
      </w:tr>
    </w:tbl>
    <w:p w:rsidR="00EA0F38" w:rsidRDefault="00EA0F38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0478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Cronograma (Tempo real e custo/peça)</w:t>
      </w:r>
    </w:p>
    <w:p w:rsidR="000478F5" w:rsidRDefault="000478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478F5" w:rsidTr="000478F5">
        <w:tc>
          <w:tcPr>
            <w:tcW w:w="9628" w:type="dxa"/>
          </w:tcPr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José Milton: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 Botão analógico do controle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-Tampa de proteção das pilhas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-Botão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on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/off digital do controle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</w:t>
            </w:r>
            <w:r w:rsidRPr="0098518B">
              <w:rPr>
                <w:rFonts w:ascii="Times New Roman" w:hAnsi="Times New Roman" w:cs="Times New Roman"/>
                <w:bCs/>
                <w:u w:val="single"/>
              </w:rPr>
              <w:t>Suporte</w:t>
            </w:r>
            <w:r>
              <w:rPr>
                <w:rFonts w:ascii="Times New Roman" w:hAnsi="Times New Roman" w:cs="Times New Roman"/>
                <w:bCs/>
              </w:rPr>
              <w:t xml:space="preserve"> da antena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inferior do controle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 xml:space="preserve">-Braço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0478F5" w:rsidRPr="002A23A8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Lucas Vieira</w:t>
            </w:r>
            <w:r w:rsidRPr="002A23A8">
              <w:rPr>
                <w:rFonts w:ascii="Times New Roman" w:hAnsi="Times New Roman" w:cs="Times New Roman"/>
                <w:b/>
                <w:bCs/>
              </w:rPr>
              <w:t>: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-Motor da Hélice (2 horas).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-Hélice (</w:t>
            </w:r>
            <w:r>
              <w:rPr>
                <w:rFonts w:ascii="Times New Roman" w:hAnsi="Times New Roman" w:cs="Times New Roman"/>
                <w:bCs/>
              </w:rPr>
              <w:t xml:space="preserve">46 </w:t>
            </w:r>
            <w:r>
              <w:rPr>
                <w:rFonts w:ascii="Times New Roman" w:hAnsi="Times New Roman" w:cs="Times New Roman"/>
                <w:bCs/>
              </w:rPr>
              <w:t>horas).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-Eixo da Hélice (40 minutos).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-Botão do menu (</w:t>
            </w:r>
            <w:r>
              <w:rPr>
                <w:rFonts w:ascii="Times New Roman" w:hAnsi="Times New Roman" w:cs="Times New Roman"/>
                <w:bCs/>
              </w:rPr>
              <w:t>3</w:t>
            </w:r>
            <w:r>
              <w:rPr>
                <w:rFonts w:ascii="Times New Roman" w:hAnsi="Times New Roman" w:cs="Times New Roman"/>
                <w:bCs/>
              </w:rPr>
              <w:t>0 minutos).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-Engrenagem do eixo (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 xml:space="preserve"> hora</w:t>
            </w:r>
            <w:r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 xml:space="preserve"> e 30 minutos).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-Carcaça do Drone (4</w:t>
            </w:r>
            <w:r>
              <w:rPr>
                <w:rFonts w:ascii="Times New Roman" w:hAnsi="Times New Roman" w:cs="Times New Roman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 xml:space="preserve"> horas).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Pedro Henrique: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-Carcaça superior do controle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-A</w:t>
            </w:r>
            <w:r w:rsidRPr="0098518B">
              <w:rPr>
                <w:rFonts w:ascii="Times New Roman" w:hAnsi="Times New Roman" w:cs="Times New Roman"/>
                <w:bCs/>
              </w:rPr>
              <w:t>ntena</w:t>
            </w:r>
            <w:r>
              <w:rPr>
                <w:rFonts w:ascii="Times New Roman" w:hAnsi="Times New Roman" w:cs="Times New Roman"/>
                <w:bCs/>
              </w:rPr>
              <w:t xml:space="preserve"> do controle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-Suporte do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led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frontal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-Rolamento do eixo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-Esqueleto do Drone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-Caixa da câmera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Samara: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-Suporte da Hélice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-Suporte do motor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-Peça interna inferior do controle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-Botão de balanceamento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-Carcaça central de sustentação </w:t>
            </w:r>
          </w:p>
          <w:p w:rsidR="000478F5" w:rsidRDefault="000478F5" w:rsidP="000478F5">
            <w:pPr>
              <w:pStyle w:val="Default"/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-Botão superior do controle</w:t>
            </w:r>
          </w:p>
        </w:tc>
      </w:tr>
    </w:tbl>
    <w:p w:rsidR="000478F5" w:rsidRDefault="000478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0478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Tempo real total e custo de cada integrante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478F5" w:rsidTr="000478F5">
        <w:tc>
          <w:tcPr>
            <w:tcW w:w="4814" w:type="dxa"/>
          </w:tcPr>
          <w:p w:rsidR="000478F5" w:rsidRP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José Milton</w:t>
            </w:r>
          </w:p>
        </w:tc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R$</w:t>
            </w:r>
          </w:p>
        </w:tc>
      </w:tr>
      <w:tr w:rsidR="000478F5" w:rsidTr="000478F5"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Lucas Vieira</w:t>
            </w:r>
          </w:p>
        </w:tc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R$</w:t>
            </w:r>
          </w:p>
        </w:tc>
      </w:tr>
      <w:tr w:rsidR="000478F5" w:rsidTr="000478F5"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Pedro Henrique</w:t>
            </w:r>
          </w:p>
        </w:tc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R$</w:t>
            </w:r>
          </w:p>
        </w:tc>
      </w:tr>
      <w:tr w:rsidR="000478F5" w:rsidTr="000478F5"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Samara Souza</w:t>
            </w:r>
          </w:p>
        </w:tc>
        <w:tc>
          <w:tcPr>
            <w:tcW w:w="4814" w:type="dxa"/>
          </w:tcPr>
          <w:p w:rsidR="000478F5" w:rsidRDefault="000478F5" w:rsidP="000478F5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R$</w:t>
            </w:r>
            <w:bookmarkStart w:id="0" w:name="_GoBack"/>
            <w:bookmarkEnd w:id="0"/>
          </w:p>
        </w:tc>
      </w:tr>
    </w:tbl>
    <w:p w:rsidR="000478F5" w:rsidRDefault="000478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B74EA4" w:rsidRDefault="00B74EA4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:rsidR="00EA0F38" w:rsidRDefault="00E943F5" w:rsidP="00E943F5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943F5">
        <w:rPr>
          <w:rFonts w:ascii="Times New Roman" w:hAnsi="Times New Roman" w:cs="Times New Roman"/>
          <w:b/>
          <w:bCs/>
        </w:rPr>
        <w:t xml:space="preserve">Imagens </w:t>
      </w:r>
    </w:p>
    <w:tbl>
      <w:tblPr>
        <w:tblStyle w:val="Tabelacomgrade"/>
        <w:tblW w:w="9749" w:type="dxa"/>
        <w:tblLook w:val="04A0" w:firstRow="1" w:lastRow="0" w:firstColumn="1" w:lastColumn="0" w:noHBand="0" w:noVBand="1"/>
      </w:tblPr>
      <w:tblGrid>
        <w:gridCol w:w="9749"/>
      </w:tblGrid>
      <w:tr w:rsidR="00EA0F38" w:rsidRPr="00205D13" w:rsidTr="00B74EA4">
        <w:tc>
          <w:tcPr>
            <w:tcW w:w="9749" w:type="dxa"/>
          </w:tcPr>
          <w:sdt>
            <w:sdtPr>
              <w:rPr>
                <w:rFonts w:ascii="Times New Roman" w:hAnsi="Times New Roman" w:cs="Times New Roman"/>
                <w:bCs/>
              </w:rPr>
              <w:id w:val="-1924027168"/>
              <w:placeholder>
                <w:docPart w:val="DefaultPlaceholder_1081868574"/>
              </w:placeholder>
            </w:sdtPr>
            <w:sdtEndPr/>
            <w:sdtContent>
              <w:p w:rsidR="008837BE" w:rsidRPr="00972A5B" w:rsidRDefault="000478F5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25" type="#_x0000_t75" style="width:277.8pt;height:228.25pt">
                      <v:imagedata r:id="rId9" o:title="WhatsApp Image 2018-05-30 at 7.29"/>
                    </v:shape>
                  </w:pict>
                </w: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26" type="#_x0000_t75" style="width:200.4pt;height:394.65pt">
                      <v:imagedata r:id="rId10" o:title="WhatsApp Image 2018-05-29 at 3"/>
                    </v:shape>
                  </w:pict>
                </w:r>
              </w:p>
              <w:p w:rsidR="00F77A79" w:rsidRDefault="000478F5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lastRenderedPageBreak/>
                  <w:pict>
                    <v:shape id="_x0000_i1027" type="#_x0000_t75" style="width:281.2pt;height:161.65pt">
                      <v:imagedata r:id="rId11" o:title="WhatsApp Image 2018-05-30 at 9"/>
                    </v:shape>
                  </w:pict>
                </w:r>
              </w:p>
              <w:p w:rsidR="00F77A79" w:rsidRDefault="000478F5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28" type="#_x0000_t75" style="width:406.2pt;height:121.6pt">
                      <v:imagedata r:id="rId12" o:title="WhatsApp Image 2018-05-30 at 9"/>
                    </v:shape>
                  </w:pict>
                </w:r>
              </w:p>
              <w:p w:rsidR="008837BE" w:rsidRDefault="000478F5" w:rsidP="00DC30F2">
                <w:pPr>
                  <w:pStyle w:val="Default"/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</w:rPr>
                </w:pP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29" type="#_x0000_t75" style="width:4in;height:122.25pt">
                      <v:imagedata r:id="rId13" o:title="WhatsApp Image 2018-05-30 at 6"/>
                    </v:shape>
                  </w:pict>
                </w:r>
                <w:r w:rsidR="00E31241">
                  <w:rPr>
                    <w:rFonts w:ascii="Times New Roman" w:hAnsi="Times New Roman" w:cs="Times New Roman"/>
                    <w:bCs/>
                  </w:rPr>
                  <w:t xml:space="preserve">       </w:t>
                </w:r>
                <w:r>
                  <w:rPr>
                    <w:rFonts w:ascii="Times New Roman" w:hAnsi="Times New Roman" w:cs="Times New Roman"/>
                    <w:bCs/>
                  </w:rPr>
                  <w:pict>
                    <v:shape id="_x0000_i1030" type="#_x0000_t75" style="width:117.5pt;height:122.25pt">
                      <v:imagedata r:id="rId14" o:title="WhatsApp Image 2018-05-30 at 6"/>
                    </v:shape>
                  </w:pict>
                </w:r>
              </w:p>
              <w:p w:rsidR="00E31241" w:rsidRDefault="000478F5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lang w:eastAsia="ja-JP"/>
                  </w:rPr>
                  <w:pict>
                    <v:shape id="_x0000_i1031" type="#_x0000_t75" style="width:315.15pt;height:96.45pt">
                      <v:imagedata r:id="rId15" o:title="WhatsApp Image 2018-05-30 at 6"/>
                    </v:shape>
                  </w:pict>
                </w:r>
                <w:r w:rsidR="00E31241">
                  <w:rPr>
                    <w:rFonts w:ascii="Times New Roman" w:hAnsi="Times New Roman" w:cs="Times New Roman"/>
                    <w:bCs/>
                    <w:noProof/>
                    <w:lang w:eastAsia="ja-JP"/>
                  </w:rPr>
                  <w:t xml:space="preserve">   </w:t>
                </w:r>
                <w:r w:rsidR="00B74EA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drawing>
                    <wp:inline distT="0" distB="0" distL="0" distR="0" wp14:anchorId="6D8F9BFF" wp14:editId="396081CB">
                      <wp:extent cx="1315812" cy="1226820"/>
                      <wp:effectExtent l="0" t="0" r="0" b="0"/>
                      <wp:docPr id="8" name="Imagem 8" descr="C:\Users\Windows 10\AppData\Local\Microsoft\Windows\INetCache\Content.Word\WhatsApp Image 2018-05-29 at 9.15.21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40" descr="C:\Users\Windows 10\AppData\Local\Microsoft\Windows\INetCache\Content.Word\WhatsApp Image 2018-05-29 at 9.15.21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15812" cy="12268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8A31F3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</w:t>
                </w:r>
              </w:p>
              <w:p w:rsidR="00B74EA4" w:rsidRDefault="008A31F3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</w:t>
                </w:r>
                <w:r w:rsidR="00B74EA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drawing>
                    <wp:inline distT="0" distB="0" distL="0" distR="0" wp14:anchorId="466021D6" wp14:editId="70FEE774">
                      <wp:extent cx="1314189" cy="1674193"/>
                      <wp:effectExtent l="0" t="0" r="635" b="2540"/>
                      <wp:docPr id="5" name="Imagem 5" descr="C:\Users\Windows 10\AppData\Local\Microsoft\Windows\INetCache\Content.Word\WhatsApp Image 2018-05-29 at 9.15.38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82" descr="C:\Users\Windows 10\AppData\Local\Microsoft\Windows\INetCache\Content.Word\WhatsApp Image 2018-05-29 at 9.15.38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40372" cy="1707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B3190E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</w:t>
                </w:r>
                <w:r w:rsidR="000478F5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2" type="#_x0000_t75" style="width:116.15pt;height:131.75pt">
                      <v:imagedata r:id="rId18" o:title="WhatsApp Image 2018-05-29 at 3.15"/>
                    </v:shape>
                  </w:pict>
                </w:r>
                <w:r w:rsidR="00B3190E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</w:t>
                </w:r>
                <w:r w:rsidR="000478F5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3" type="#_x0000_t75" style="width:141.3pt;height:131.75pt">
                      <v:imagedata r:id="rId19" o:title="WhatsApp Image 2018-05-29 at 9.15"/>
                    </v:shape>
                  </w:pict>
                </w:r>
              </w:p>
              <w:p w:rsidR="00B74EA4" w:rsidRDefault="00B74EA4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lastRenderedPageBreak/>
                  <w:drawing>
                    <wp:inline distT="0" distB="0" distL="0" distR="0" wp14:anchorId="7E024FBD" wp14:editId="39B9F694">
                      <wp:extent cx="2314575" cy="2489007"/>
                      <wp:effectExtent l="0" t="0" r="0" b="6985"/>
                      <wp:docPr id="11" name="Imagem 11" descr="C:\Users\Windows 10\AppData\Local\Microsoft\Windows\INetCache\Content.Word\WhatsApp Image 2018-05-30 at 6.55.56 PM (2)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66" descr="C:\Users\Windows 10\AppData\Local\Microsoft\Windows\INetCache\Content.Word\WhatsApp Image 2018-05-30 at 6.55.56 PM (2)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321496" cy="2496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D40016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</w:t>
                </w:r>
                <w:r w:rsidR="00D40016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drawing>
                    <wp:inline distT="0" distB="0" distL="0" distR="0" wp14:anchorId="2E355B6A" wp14:editId="5000CE91">
                      <wp:extent cx="2181225" cy="2486025"/>
                      <wp:effectExtent l="0" t="0" r="9525" b="9525"/>
                      <wp:docPr id="1" name="Imagem 1" descr="C:\Users\Windows 10\AppData\Local\Microsoft\Windows\INetCache\Content.Word\WhatsApp Image 2018-05-30 at 10.22.08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98" descr="C:\Users\Windows 10\AppData\Local\Microsoft\Windows\INetCache\Content.Word\WhatsApp Image 2018-05-30 at 10.22.08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1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81225" cy="2486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B74EA4" w:rsidRDefault="000478F5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4" type="#_x0000_t75" style="width:385.8pt;height:180.7pt">
                      <v:imagedata r:id="rId22" o:title="WhatsApp Image 2018-05-30 at 6"/>
                    </v:shape>
                  </w:pict>
                </w:r>
              </w:p>
              <w:p w:rsidR="00D92572" w:rsidRDefault="00D92572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</w:p>
              <w:p w:rsidR="00B74EA4" w:rsidRDefault="000478F5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pict>
                    <v:shape id="_x0000_i1035" type="#_x0000_t75" style="width:112.75pt;height:186.8pt">
                      <v:imagedata r:id="rId23" o:title="WhatsApp Image 2018-05-30 at 9"/>
                    </v:shape>
                  </w:pict>
                </w:r>
                <w:r w:rsidR="008A31F3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  </w:t>
                </w:r>
                <w:r w:rsidR="00876691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 xml:space="preserve">     </w:t>
                </w: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6" type="#_x0000_t75" style="width:181.35pt;height:186.1pt">
                      <v:imagedata r:id="rId24" o:title="WhatsApp Image 2018-05-30 at 6"/>
                    </v:shape>
                  </w:pict>
                </w:r>
              </w:p>
              <w:p w:rsidR="00876691" w:rsidRDefault="0087669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</w:p>
              <w:p w:rsidR="00876691" w:rsidRDefault="00876691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</w:p>
              <w:p w:rsidR="005C28A1" w:rsidRPr="00876691" w:rsidRDefault="000478F5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lastRenderedPageBreak/>
                  <w:pict>
                    <v:shape id="_x0000_i1037" type="#_x0000_t75" style="width:201.75pt;height:157.6pt">
                      <v:imagedata r:id="rId25" o:title="WhatsApp Image 2018-05-30 at 6"/>
                    </v:shape>
                  </w:pict>
                </w:r>
                <w:r w:rsidR="00876691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  </w:t>
                </w:r>
                <w:r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pict>
                    <v:shape id="_x0000_i1038" type="#_x0000_t75" style="width:129.05pt;height:192.9pt">
                      <v:imagedata r:id="rId26" o:title="WhatsApp Image 2018-05-29 at 3"/>
                    </v:shape>
                  </w:pict>
                </w:r>
              </w:p>
              <w:p w:rsidR="00D964F4" w:rsidRDefault="000478F5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39" type="#_x0000_t75" style="width:392.6pt;height:201.05pt">
                      <v:imagedata r:id="rId27" o:title="WhatsApp Image 2018-05-30 at 6"/>
                    </v:shape>
                  </w:pict>
                </w:r>
              </w:p>
              <w:p w:rsidR="00D964F4" w:rsidRDefault="00D964F4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</w:pPr>
              </w:p>
              <w:p w:rsidR="00EA0F38" w:rsidRPr="00FC4153" w:rsidRDefault="000478F5" w:rsidP="00B74EA4">
                <w:pPr>
                  <w:pStyle w:val="Default"/>
                  <w:tabs>
                    <w:tab w:val="right" w:pos="9412"/>
                  </w:tabs>
                  <w:spacing w:line="276" w:lineRule="auto"/>
                  <w:jc w:val="both"/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</w:pPr>
                <w:r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pict>
                    <v:shape id="_x0000_i1040" type="#_x0000_t75" style="width:125pt;height:197pt">
                      <v:imagedata r:id="rId28" o:title="WhatsApp Image 2018-05-30 at 9"/>
                    </v:shape>
                  </w:pict>
                </w:r>
                <w:r w:rsidR="00B0320A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 </w:t>
                </w:r>
                <w:r w:rsidR="00D964F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t xml:space="preserve">   </w:t>
                </w:r>
                <w:r w:rsidR="00B74EA4">
                  <w:rPr>
                    <w:rFonts w:ascii="Times New Roman" w:hAnsi="Times New Roman" w:cs="Times New Roman"/>
                    <w:b/>
                    <w:bCs/>
                    <w:noProof/>
                    <w:lang w:eastAsia="ja-JP"/>
                  </w:rPr>
                  <w:drawing>
                    <wp:inline distT="0" distB="0" distL="0" distR="0" wp14:anchorId="4A018171" wp14:editId="36CFB40D">
                      <wp:extent cx="2770492" cy="2513965"/>
                      <wp:effectExtent l="0" t="0" r="0" b="635"/>
                      <wp:docPr id="15" name="Imagem 15" descr="C:\Users\Windows 10\AppData\Local\Microsoft\Windows\INetCache\Content.Word\WhatsApp Image 2018-05-29 at 9.15.29 PM.JPE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98" descr="C:\Users\Windows 10\AppData\Local\Microsoft\Windows\INetCache\Content.Word\WhatsApp Image 2018-05-29 at 9.15.29 PM.JPE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29302" cy="25673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="00B74EA4">
                  <w:rPr>
                    <w:rFonts w:ascii="Times New Roman" w:hAnsi="Times New Roman" w:cs="Times New Roman"/>
                    <w:bCs/>
                    <w:noProof/>
                    <w:u w:val="single"/>
                    <w:lang w:eastAsia="ja-JP"/>
                  </w:rPr>
                  <w:tab/>
                </w:r>
              </w:p>
            </w:sdtContent>
          </w:sdt>
        </w:tc>
      </w:tr>
    </w:tbl>
    <w:p w:rsidR="00270281" w:rsidRPr="00914EF6" w:rsidRDefault="00270281" w:rsidP="007253E1">
      <w:pPr>
        <w:pStyle w:val="Default"/>
        <w:spacing w:line="276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270281" w:rsidRPr="00914EF6" w:rsidSect="00871B43">
      <w:headerReference w:type="default" r:id="rId30"/>
      <w:footerReference w:type="default" r:id="rId3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4A1" w:rsidRDefault="00AC04A1" w:rsidP="00E943F5">
      <w:pPr>
        <w:spacing w:after="0" w:line="240" w:lineRule="auto"/>
      </w:pPr>
      <w:r>
        <w:separator/>
      </w:r>
    </w:p>
  </w:endnote>
  <w:endnote w:type="continuationSeparator" w:id="0">
    <w:p w:rsidR="00AC04A1" w:rsidRDefault="00AC04A1" w:rsidP="00E94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83B55" w:rsidRPr="00683B55" w:rsidRDefault="00683B55" w:rsidP="00683B55">
    <w:pPr>
      <w:pStyle w:val="Rodap"/>
      <w:rPr>
        <w:rFonts w:ascii="Times New Roman" w:hAnsi="Times New Roman" w:cs="Times New Roman"/>
        <w:bCs/>
        <w:sz w:val="20"/>
        <w:szCs w:val="20"/>
        <w:lang w:val="pt-BR"/>
      </w:rPr>
    </w:pPr>
    <w:r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DIAC </w:t>
    </w:r>
    <w:r>
      <w:rPr>
        <w:rFonts w:ascii="Times New Roman" w:hAnsi="Times New Roman" w:cs="Times New Roman"/>
        <w:bCs/>
        <w:sz w:val="20"/>
        <w:szCs w:val="20"/>
        <w:lang w:val="pt-BR"/>
      </w:rPr>
      <w:t xml:space="preserve">- </w:t>
    </w:r>
    <w:r w:rsidRPr="00683B55">
      <w:rPr>
        <w:rFonts w:ascii="Times New Roman" w:hAnsi="Times New Roman" w:cs="Times New Roman"/>
        <w:bCs/>
        <w:sz w:val="20"/>
        <w:szCs w:val="20"/>
        <w:lang w:val="pt-BR"/>
      </w:rPr>
      <w:t>Projeto Final</w:t>
    </w:r>
  </w:p>
  <w:p w:rsidR="00683B55" w:rsidRPr="00683B55" w:rsidRDefault="000D07B9" w:rsidP="00683B55">
    <w:pPr>
      <w:pStyle w:val="Rodap"/>
      <w:rPr>
        <w:rFonts w:ascii="Times New Roman" w:hAnsi="Times New Roman" w:cs="Times New Roman"/>
        <w:bCs/>
        <w:sz w:val="20"/>
        <w:szCs w:val="20"/>
        <w:lang w:val="pt-BR"/>
      </w:rPr>
    </w:pPr>
    <w:r>
      <w:rPr>
        <w:rFonts w:ascii="Times New Roman" w:hAnsi="Times New Roman" w:cs="Times New Roman"/>
        <w:bCs/>
        <w:sz w:val="20"/>
        <w:szCs w:val="20"/>
        <w:lang w:val="pt-BR"/>
      </w:rPr>
      <w:t>[1/2018</w:t>
    </w:r>
    <w:r w:rsidR="00683B55"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] -  Turma </w:t>
    </w:r>
    <w:r>
      <w:rPr>
        <w:rFonts w:ascii="Times New Roman" w:hAnsi="Times New Roman" w:cs="Times New Roman"/>
        <w:bCs/>
        <w:sz w:val="20"/>
        <w:szCs w:val="20"/>
        <w:lang w:val="pt-BR"/>
      </w:rPr>
      <w:t>B</w:t>
    </w:r>
    <w:r w:rsidR="00683B55"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 </w:t>
    </w:r>
  </w:p>
  <w:p w:rsidR="00683B55" w:rsidRDefault="00683B55" w:rsidP="00683B55">
    <w:pPr>
      <w:pStyle w:val="Rodap"/>
      <w:jc w:val="right"/>
    </w:pPr>
    <w:r w:rsidRPr="00683B55">
      <w:rPr>
        <w:rFonts w:ascii="Times New Roman" w:hAnsi="Times New Roman" w:cs="Times New Roman"/>
        <w:bCs/>
        <w:sz w:val="20"/>
        <w:szCs w:val="20"/>
        <w:lang w:val="pt-BR"/>
      </w:rPr>
      <w:t xml:space="preserve">  </w:t>
    </w:r>
    <w:sdt>
      <w:sdtPr>
        <w:rPr>
          <w:sz w:val="20"/>
          <w:szCs w:val="20"/>
        </w:rPr>
        <w:id w:val="-2074341624"/>
        <w:docPartObj>
          <w:docPartGallery w:val="Page Numbers (Bottom of Page)"/>
          <w:docPartUnique/>
        </w:docPartObj>
      </w:sdtPr>
      <w:sdtEndPr>
        <w:rPr>
          <w:sz w:val="22"/>
          <w:szCs w:val="22"/>
        </w:rPr>
      </w:sdtEndPr>
      <w:sdtContent>
        <w:sdt>
          <w:sdtPr>
            <w:id w:val="-234393404"/>
            <w:docPartObj>
              <w:docPartGallery w:val="Page Numbers (Top of Page)"/>
              <w:docPartUnique/>
            </w:docPartObj>
          </w:sdtPr>
          <w:sdtEndPr/>
          <w:sdtContent>
            <w:r w:rsidRPr="00683B55">
              <w:rPr>
                <w:lang w:val="pt-BR"/>
              </w:rPr>
              <w:t xml:space="preserve">Pag. </w:t>
            </w:r>
            <w:r w:rsidR="00BE50AB" w:rsidRPr="00F01EDB">
              <w:rPr>
                <w:bCs/>
                <w:sz w:val="24"/>
                <w:szCs w:val="24"/>
              </w:rPr>
              <w:fldChar w:fldCharType="begin"/>
            </w:r>
            <w:r w:rsidRPr="00683B55">
              <w:rPr>
                <w:bCs/>
                <w:lang w:val="pt-BR"/>
              </w:rPr>
              <w:instrText>PAGE</w:instrText>
            </w:r>
            <w:r w:rsidR="00BE50AB" w:rsidRPr="00F01EDB">
              <w:rPr>
                <w:bCs/>
                <w:sz w:val="24"/>
                <w:szCs w:val="24"/>
              </w:rPr>
              <w:fldChar w:fldCharType="separate"/>
            </w:r>
            <w:r w:rsidR="00730516">
              <w:rPr>
                <w:bCs/>
                <w:noProof/>
                <w:lang w:val="pt-BR"/>
              </w:rPr>
              <w:t>8</w:t>
            </w:r>
            <w:r w:rsidR="00BE50AB" w:rsidRPr="00F01EDB">
              <w:rPr>
                <w:bCs/>
                <w:sz w:val="24"/>
                <w:szCs w:val="24"/>
              </w:rPr>
              <w:fldChar w:fldCharType="end"/>
            </w:r>
            <w:r w:rsidRPr="00F01EDB">
              <w:rPr>
                <w:bCs/>
                <w:sz w:val="24"/>
                <w:szCs w:val="24"/>
              </w:rPr>
              <w:t>/</w:t>
            </w:r>
            <w:r w:rsidR="00BE50AB" w:rsidRPr="00F01EDB">
              <w:rPr>
                <w:bCs/>
                <w:sz w:val="24"/>
                <w:szCs w:val="24"/>
              </w:rPr>
              <w:fldChar w:fldCharType="begin"/>
            </w:r>
            <w:r w:rsidRPr="00F01EDB">
              <w:rPr>
                <w:bCs/>
              </w:rPr>
              <w:instrText>NUMPAGES</w:instrText>
            </w:r>
            <w:r w:rsidR="00BE50AB" w:rsidRPr="00F01EDB">
              <w:rPr>
                <w:bCs/>
                <w:sz w:val="24"/>
                <w:szCs w:val="24"/>
              </w:rPr>
              <w:fldChar w:fldCharType="separate"/>
            </w:r>
            <w:r w:rsidR="00730516">
              <w:rPr>
                <w:bCs/>
                <w:noProof/>
              </w:rPr>
              <w:t>8</w:t>
            </w:r>
            <w:r w:rsidR="00BE50AB" w:rsidRPr="00F01EDB">
              <w:rPr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E943F5" w:rsidRPr="00683B55" w:rsidRDefault="00E943F5" w:rsidP="00F01EDB">
    <w:pPr>
      <w:pStyle w:val="Rodap"/>
      <w:tabs>
        <w:tab w:val="clear" w:pos="4819"/>
        <w:tab w:val="clear" w:pos="9638"/>
        <w:tab w:val="left" w:pos="449"/>
      </w:tabs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4A1" w:rsidRDefault="00AC04A1" w:rsidP="00E943F5">
      <w:pPr>
        <w:spacing w:after="0" w:line="240" w:lineRule="auto"/>
      </w:pPr>
      <w:r>
        <w:separator/>
      </w:r>
    </w:p>
  </w:footnote>
  <w:footnote w:type="continuationSeparator" w:id="0">
    <w:p w:rsidR="00AC04A1" w:rsidRDefault="00AC04A1" w:rsidP="00E94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4926"/>
      <w:gridCol w:w="4668"/>
    </w:tblGrid>
    <w:tr w:rsidR="00F01EDB" w:rsidTr="00FC6937">
      <w:tc>
        <w:tcPr>
          <w:tcW w:w="4903" w:type="dxa"/>
          <w:vAlign w:val="center"/>
        </w:tcPr>
        <w:p w:rsidR="00F01EDB" w:rsidRPr="00512A10" w:rsidRDefault="00F01EDB" w:rsidP="00F01EDB">
          <w:pPr>
            <w:pStyle w:val="Cabealho"/>
            <w:rPr>
              <w:lang w:eastAsia="pt-BR"/>
            </w:rPr>
          </w:pPr>
          <w:r>
            <w:rPr>
              <w:noProof/>
              <w:lang w:val="pt-BR" w:eastAsia="ja-JP"/>
            </w:rPr>
            <w:drawing>
              <wp:inline distT="0" distB="0" distL="0" distR="0">
                <wp:extent cx="2971800" cy="247650"/>
                <wp:effectExtent l="19050" t="0" r="0" b="0"/>
                <wp:docPr id="26" name="Imagem 1" descr="as_comp_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as_comp_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71800" cy="247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68" w:type="dxa"/>
          <w:vAlign w:val="center"/>
        </w:tcPr>
        <w:p w:rsidR="00F01EDB" w:rsidRPr="00512A10" w:rsidRDefault="00F01EDB" w:rsidP="00F01EDB">
          <w:pPr>
            <w:pStyle w:val="Cabealho"/>
            <w:rPr>
              <w:lang w:eastAsia="pt-BR"/>
            </w:rPr>
          </w:pPr>
          <w:r>
            <w:rPr>
              <w:noProof/>
              <w:lang w:val="pt-BR" w:eastAsia="ja-JP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708025</wp:posOffset>
                </wp:positionH>
                <wp:positionV relativeFrom="paragraph">
                  <wp:posOffset>20955</wp:posOffset>
                </wp:positionV>
                <wp:extent cx="2233930" cy="551180"/>
                <wp:effectExtent l="19050" t="0" r="0" b="0"/>
                <wp:wrapSquare wrapText="bothSides"/>
                <wp:docPr id="27" name="Imagem 6" descr="unbgamaazulverde_b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6" descr="unbgamaazulverde_b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33930" cy="55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  <w:p w:rsidR="00F01EDB" w:rsidRPr="00512A10" w:rsidRDefault="00F01EDB" w:rsidP="00F01EDB">
          <w:pPr>
            <w:pStyle w:val="Cabealho"/>
            <w:rPr>
              <w:lang w:eastAsia="pt-BR"/>
            </w:rPr>
          </w:pPr>
        </w:p>
      </w:tc>
    </w:tr>
  </w:tbl>
  <w:p w:rsidR="00F01EDB" w:rsidRDefault="00F01EDB" w:rsidP="00F01E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823F8"/>
    <w:multiLevelType w:val="hybridMultilevel"/>
    <w:tmpl w:val="3C643EF8"/>
    <w:lvl w:ilvl="0" w:tplc="79B6D0FE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D5A692B"/>
    <w:multiLevelType w:val="hybridMultilevel"/>
    <w:tmpl w:val="8CAC4EBC"/>
    <w:lvl w:ilvl="0" w:tplc="142E8166">
      <w:start w:val="14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00" w:hanging="360"/>
      </w:pPr>
    </w:lvl>
    <w:lvl w:ilvl="2" w:tplc="0416001B" w:tentative="1">
      <w:start w:val="1"/>
      <w:numFmt w:val="lowerRoman"/>
      <w:lvlText w:val="%3."/>
      <w:lvlJc w:val="right"/>
      <w:pPr>
        <w:ind w:left="1920" w:hanging="180"/>
      </w:pPr>
    </w:lvl>
    <w:lvl w:ilvl="3" w:tplc="0416000F" w:tentative="1">
      <w:start w:val="1"/>
      <w:numFmt w:val="decimal"/>
      <w:lvlText w:val="%4."/>
      <w:lvlJc w:val="left"/>
      <w:pPr>
        <w:ind w:left="2640" w:hanging="360"/>
      </w:pPr>
    </w:lvl>
    <w:lvl w:ilvl="4" w:tplc="04160019" w:tentative="1">
      <w:start w:val="1"/>
      <w:numFmt w:val="lowerLetter"/>
      <w:lvlText w:val="%5."/>
      <w:lvlJc w:val="left"/>
      <w:pPr>
        <w:ind w:left="3360" w:hanging="360"/>
      </w:pPr>
    </w:lvl>
    <w:lvl w:ilvl="5" w:tplc="0416001B" w:tentative="1">
      <w:start w:val="1"/>
      <w:numFmt w:val="lowerRoman"/>
      <w:lvlText w:val="%6."/>
      <w:lvlJc w:val="right"/>
      <w:pPr>
        <w:ind w:left="4080" w:hanging="180"/>
      </w:pPr>
    </w:lvl>
    <w:lvl w:ilvl="6" w:tplc="0416000F" w:tentative="1">
      <w:start w:val="1"/>
      <w:numFmt w:val="decimal"/>
      <w:lvlText w:val="%7."/>
      <w:lvlJc w:val="left"/>
      <w:pPr>
        <w:ind w:left="4800" w:hanging="360"/>
      </w:pPr>
    </w:lvl>
    <w:lvl w:ilvl="7" w:tplc="04160019" w:tentative="1">
      <w:start w:val="1"/>
      <w:numFmt w:val="lowerLetter"/>
      <w:lvlText w:val="%8."/>
      <w:lvlJc w:val="left"/>
      <w:pPr>
        <w:ind w:left="5520" w:hanging="360"/>
      </w:pPr>
    </w:lvl>
    <w:lvl w:ilvl="8" w:tplc="0416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D13"/>
    <w:rsid w:val="00000CF8"/>
    <w:rsid w:val="00001A61"/>
    <w:rsid w:val="00002766"/>
    <w:rsid w:val="0000285C"/>
    <w:rsid w:val="000100AB"/>
    <w:rsid w:val="00014831"/>
    <w:rsid w:val="0001510B"/>
    <w:rsid w:val="000156C0"/>
    <w:rsid w:val="00017664"/>
    <w:rsid w:val="00022A9E"/>
    <w:rsid w:val="00023544"/>
    <w:rsid w:val="000277D3"/>
    <w:rsid w:val="000277ED"/>
    <w:rsid w:val="0003255B"/>
    <w:rsid w:val="00042B72"/>
    <w:rsid w:val="00042EFA"/>
    <w:rsid w:val="000478F5"/>
    <w:rsid w:val="0005005B"/>
    <w:rsid w:val="00052037"/>
    <w:rsid w:val="000526B1"/>
    <w:rsid w:val="000563F9"/>
    <w:rsid w:val="0005781E"/>
    <w:rsid w:val="00060B5D"/>
    <w:rsid w:val="00060E6D"/>
    <w:rsid w:val="00061F55"/>
    <w:rsid w:val="000634E3"/>
    <w:rsid w:val="000662AC"/>
    <w:rsid w:val="00066DC7"/>
    <w:rsid w:val="00067546"/>
    <w:rsid w:val="0007032D"/>
    <w:rsid w:val="00070A98"/>
    <w:rsid w:val="00074F42"/>
    <w:rsid w:val="000769FA"/>
    <w:rsid w:val="00077D04"/>
    <w:rsid w:val="00080081"/>
    <w:rsid w:val="00083917"/>
    <w:rsid w:val="00085084"/>
    <w:rsid w:val="000900AE"/>
    <w:rsid w:val="00090DD5"/>
    <w:rsid w:val="0009211C"/>
    <w:rsid w:val="00094F0C"/>
    <w:rsid w:val="000964D4"/>
    <w:rsid w:val="000969EC"/>
    <w:rsid w:val="0009769C"/>
    <w:rsid w:val="00097E41"/>
    <w:rsid w:val="000A327F"/>
    <w:rsid w:val="000A4C4A"/>
    <w:rsid w:val="000B0861"/>
    <w:rsid w:val="000B1185"/>
    <w:rsid w:val="000B2311"/>
    <w:rsid w:val="000B2B9A"/>
    <w:rsid w:val="000B379C"/>
    <w:rsid w:val="000B505B"/>
    <w:rsid w:val="000B6D99"/>
    <w:rsid w:val="000B7C91"/>
    <w:rsid w:val="000C0E7C"/>
    <w:rsid w:val="000C1794"/>
    <w:rsid w:val="000C1CAB"/>
    <w:rsid w:val="000C2380"/>
    <w:rsid w:val="000C3B16"/>
    <w:rsid w:val="000C62CC"/>
    <w:rsid w:val="000C6C3C"/>
    <w:rsid w:val="000C7BF7"/>
    <w:rsid w:val="000D07B9"/>
    <w:rsid w:val="000D0A4E"/>
    <w:rsid w:val="000D31EC"/>
    <w:rsid w:val="000D33D8"/>
    <w:rsid w:val="000E079D"/>
    <w:rsid w:val="000E249C"/>
    <w:rsid w:val="000E31B3"/>
    <w:rsid w:val="000E3B4C"/>
    <w:rsid w:val="000E4A44"/>
    <w:rsid w:val="000E55E3"/>
    <w:rsid w:val="000E5F88"/>
    <w:rsid w:val="000F0BF7"/>
    <w:rsid w:val="000F3C1F"/>
    <w:rsid w:val="000F4BD6"/>
    <w:rsid w:val="000F51D6"/>
    <w:rsid w:val="000F6BDD"/>
    <w:rsid w:val="000F750E"/>
    <w:rsid w:val="000F7B62"/>
    <w:rsid w:val="00100312"/>
    <w:rsid w:val="00100469"/>
    <w:rsid w:val="001013FD"/>
    <w:rsid w:val="001020A6"/>
    <w:rsid w:val="00102FAB"/>
    <w:rsid w:val="001037C1"/>
    <w:rsid w:val="00104BBA"/>
    <w:rsid w:val="00105335"/>
    <w:rsid w:val="0010697C"/>
    <w:rsid w:val="00113B7B"/>
    <w:rsid w:val="00114358"/>
    <w:rsid w:val="00116199"/>
    <w:rsid w:val="00127E5C"/>
    <w:rsid w:val="00134F93"/>
    <w:rsid w:val="00135113"/>
    <w:rsid w:val="00135FC3"/>
    <w:rsid w:val="001376EC"/>
    <w:rsid w:val="00140327"/>
    <w:rsid w:val="00140964"/>
    <w:rsid w:val="001432AA"/>
    <w:rsid w:val="001456D2"/>
    <w:rsid w:val="0015141A"/>
    <w:rsid w:val="00156EB6"/>
    <w:rsid w:val="001574D3"/>
    <w:rsid w:val="001625D9"/>
    <w:rsid w:val="00164A99"/>
    <w:rsid w:val="00166B34"/>
    <w:rsid w:val="00166D9C"/>
    <w:rsid w:val="00167ECA"/>
    <w:rsid w:val="001721C2"/>
    <w:rsid w:val="00172A90"/>
    <w:rsid w:val="0017671A"/>
    <w:rsid w:val="001805C1"/>
    <w:rsid w:val="00185226"/>
    <w:rsid w:val="00185474"/>
    <w:rsid w:val="00190958"/>
    <w:rsid w:val="00192E5C"/>
    <w:rsid w:val="0019377E"/>
    <w:rsid w:val="001940D7"/>
    <w:rsid w:val="001A03BD"/>
    <w:rsid w:val="001A0536"/>
    <w:rsid w:val="001A0D95"/>
    <w:rsid w:val="001A1E5E"/>
    <w:rsid w:val="001A7B2D"/>
    <w:rsid w:val="001B132A"/>
    <w:rsid w:val="001B360E"/>
    <w:rsid w:val="001B4AD7"/>
    <w:rsid w:val="001C6F58"/>
    <w:rsid w:val="001D62F6"/>
    <w:rsid w:val="001D6F5E"/>
    <w:rsid w:val="001E2945"/>
    <w:rsid w:val="001E593B"/>
    <w:rsid w:val="001E5F67"/>
    <w:rsid w:val="001E7F8E"/>
    <w:rsid w:val="001F0193"/>
    <w:rsid w:val="001F03A5"/>
    <w:rsid w:val="001F0A0A"/>
    <w:rsid w:val="001F138D"/>
    <w:rsid w:val="001F239B"/>
    <w:rsid w:val="001F5119"/>
    <w:rsid w:val="001F670D"/>
    <w:rsid w:val="001F77DA"/>
    <w:rsid w:val="00200CF9"/>
    <w:rsid w:val="00202798"/>
    <w:rsid w:val="00202A63"/>
    <w:rsid w:val="00205298"/>
    <w:rsid w:val="00205D13"/>
    <w:rsid w:val="00211842"/>
    <w:rsid w:val="002125C1"/>
    <w:rsid w:val="002152EB"/>
    <w:rsid w:val="002172D3"/>
    <w:rsid w:val="002208E5"/>
    <w:rsid w:val="00220DE3"/>
    <w:rsid w:val="00221CB9"/>
    <w:rsid w:val="002221BE"/>
    <w:rsid w:val="00231870"/>
    <w:rsid w:val="002335CD"/>
    <w:rsid w:val="002341E6"/>
    <w:rsid w:val="00234EA1"/>
    <w:rsid w:val="0023500B"/>
    <w:rsid w:val="00235F63"/>
    <w:rsid w:val="00241731"/>
    <w:rsid w:val="002430C2"/>
    <w:rsid w:val="0024330D"/>
    <w:rsid w:val="0025129A"/>
    <w:rsid w:val="002514A3"/>
    <w:rsid w:val="00252243"/>
    <w:rsid w:val="00252523"/>
    <w:rsid w:val="00252967"/>
    <w:rsid w:val="00256C87"/>
    <w:rsid w:val="00260259"/>
    <w:rsid w:val="00261771"/>
    <w:rsid w:val="0026188B"/>
    <w:rsid w:val="00262CEF"/>
    <w:rsid w:val="002630BD"/>
    <w:rsid w:val="00263C1D"/>
    <w:rsid w:val="0026505E"/>
    <w:rsid w:val="00267ECB"/>
    <w:rsid w:val="00270281"/>
    <w:rsid w:val="002732AA"/>
    <w:rsid w:val="0027465D"/>
    <w:rsid w:val="00275022"/>
    <w:rsid w:val="002765DE"/>
    <w:rsid w:val="0027768E"/>
    <w:rsid w:val="0028414F"/>
    <w:rsid w:val="0028484C"/>
    <w:rsid w:val="002848EC"/>
    <w:rsid w:val="00286150"/>
    <w:rsid w:val="0028731D"/>
    <w:rsid w:val="0029007F"/>
    <w:rsid w:val="002908D0"/>
    <w:rsid w:val="00290A02"/>
    <w:rsid w:val="00291DC0"/>
    <w:rsid w:val="0029269C"/>
    <w:rsid w:val="00294CA9"/>
    <w:rsid w:val="00297FDA"/>
    <w:rsid w:val="002A09A5"/>
    <w:rsid w:val="002A2161"/>
    <w:rsid w:val="002A23A8"/>
    <w:rsid w:val="002A3897"/>
    <w:rsid w:val="002A3EF1"/>
    <w:rsid w:val="002A3F4C"/>
    <w:rsid w:val="002A6FD7"/>
    <w:rsid w:val="002A75A4"/>
    <w:rsid w:val="002B39FB"/>
    <w:rsid w:val="002B4CA3"/>
    <w:rsid w:val="002B58CD"/>
    <w:rsid w:val="002C0AA3"/>
    <w:rsid w:val="002C19EF"/>
    <w:rsid w:val="002C4697"/>
    <w:rsid w:val="002D09B0"/>
    <w:rsid w:val="002D2BCA"/>
    <w:rsid w:val="002E10B9"/>
    <w:rsid w:val="002E1BB8"/>
    <w:rsid w:val="002E26ED"/>
    <w:rsid w:val="002F1C3A"/>
    <w:rsid w:val="002F4761"/>
    <w:rsid w:val="002F4CB8"/>
    <w:rsid w:val="002F6B83"/>
    <w:rsid w:val="002F790C"/>
    <w:rsid w:val="0030124A"/>
    <w:rsid w:val="00303D3A"/>
    <w:rsid w:val="00305484"/>
    <w:rsid w:val="00310206"/>
    <w:rsid w:val="003109A2"/>
    <w:rsid w:val="003129FF"/>
    <w:rsid w:val="00313574"/>
    <w:rsid w:val="00313F54"/>
    <w:rsid w:val="00314453"/>
    <w:rsid w:val="00314D4B"/>
    <w:rsid w:val="00315465"/>
    <w:rsid w:val="003157F4"/>
    <w:rsid w:val="00321122"/>
    <w:rsid w:val="003225BD"/>
    <w:rsid w:val="00324D62"/>
    <w:rsid w:val="00325FE5"/>
    <w:rsid w:val="0032781C"/>
    <w:rsid w:val="00330CCA"/>
    <w:rsid w:val="00332BF9"/>
    <w:rsid w:val="00334BEC"/>
    <w:rsid w:val="00341C86"/>
    <w:rsid w:val="00341CA2"/>
    <w:rsid w:val="00344F95"/>
    <w:rsid w:val="003456FB"/>
    <w:rsid w:val="00347498"/>
    <w:rsid w:val="00350275"/>
    <w:rsid w:val="003567C8"/>
    <w:rsid w:val="00357397"/>
    <w:rsid w:val="003629F8"/>
    <w:rsid w:val="00364862"/>
    <w:rsid w:val="0036564E"/>
    <w:rsid w:val="00365B1F"/>
    <w:rsid w:val="00370418"/>
    <w:rsid w:val="00372F37"/>
    <w:rsid w:val="003739D9"/>
    <w:rsid w:val="00374E40"/>
    <w:rsid w:val="0037740B"/>
    <w:rsid w:val="00382860"/>
    <w:rsid w:val="00386114"/>
    <w:rsid w:val="00386A16"/>
    <w:rsid w:val="00392657"/>
    <w:rsid w:val="00393E8D"/>
    <w:rsid w:val="0039529C"/>
    <w:rsid w:val="003954F6"/>
    <w:rsid w:val="003A4764"/>
    <w:rsid w:val="003A58A9"/>
    <w:rsid w:val="003B171C"/>
    <w:rsid w:val="003B5C55"/>
    <w:rsid w:val="003B6F36"/>
    <w:rsid w:val="003B72BC"/>
    <w:rsid w:val="003B770E"/>
    <w:rsid w:val="003C4DEF"/>
    <w:rsid w:val="003C7E37"/>
    <w:rsid w:val="003D37E8"/>
    <w:rsid w:val="003D4535"/>
    <w:rsid w:val="003D467F"/>
    <w:rsid w:val="003D4E79"/>
    <w:rsid w:val="003E2875"/>
    <w:rsid w:val="003E5B95"/>
    <w:rsid w:val="003E66FB"/>
    <w:rsid w:val="003E72F5"/>
    <w:rsid w:val="003F044F"/>
    <w:rsid w:val="003F09EB"/>
    <w:rsid w:val="003F0C64"/>
    <w:rsid w:val="003F25B2"/>
    <w:rsid w:val="003F3944"/>
    <w:rsid w:val="003F6983"/>
    <w:rsid w:val="004033EC"/>
    <w:rsid w:val="00405349"/>
    <w:rsid w:val="004103C8"/>
    <w:rsid w:val="00413DEF"/>
    <w:rsid w:val="00414A12"/>
    <w:rsid w:val="004158FA"/>
    <w:rsid w:val="00416A27"/>
    <w:rsid w:val="00420E24"/>
    <w:rsid w:val="004225C7"/>
    <w:rsid w:val="00427970"/>
    <w:rsid w:val="0044068C"/>
    <w:rsid w:val="004426E4"/>
    <w:rsid w:val="00442DE0"/>
    <w:rsid w:val="00443D4A"/>
    <w:rsid w:val="00444747"/>
    <w:rsid w:val="00445D01"/>
    <w:rsid w:val="00446C5B"/>
    <w:rsid w:val="004512C0"/>
    <w:rsid w:val="0045438B"/>
    <w:rsid w:val="00457611"/>
    <w:rsid w:val="00457F1A"/>
    <w:rsid w:val="00462841"/>
    <w:rsid w:val="00464E4D"/>
    <w:rsid w:val="00472643"/>
    <w:rsid w:val="0047273B"/>
    <w:rsid w:val="00475A8C"/>
    <w:rsid w:val="00477717"/>
    <w:rsid w:val="004811D4"/>
    <w:rsid w:val="0048546E"/>
    <w:rsid w:val="00486AFB"/>
    <w:rsid w:val="004925F9"/>
    <w:rsid w:val="00496D22"/>
    <w:rsid w:val="004A04E5"/>
    <w:rsid w:val="004A086A"/>
    <w:rsid w:val="004A0D63"/>
    <w:rsid w:val="004A1063"/>
    <w:rsid w:val="004A1C5C"/>
    <w:rsid w:val="004A1DF5"/>
    <w:rsid w:val="004A2B48"/>
    <w:rsid w:val="004A4792"/>
    <w:rsid w:val="004A4D0E"/>
    <w:rsid w:val="004A63AA"/>
    <w:rsid w:val="004A7149"/>
    <w:rsid w:val="004A78FE"/>
    <w:rsid w:val="004B3EEB"/>
    <w:rsid w:val="004B4E73"/>
    <w:rsid w:val="004B6AC1"/>
    <w:rsid w:val="004C0169"/>
    <w:rsid w:val="004C1062"/>
    <w:rsid w:val="004C5D77"/>
    <w:rsid w:val="004C6F56"/>
    <w:rsid w:val="004D2CA0"/>
    <w:rsid w:val="004D307E"/>
    <w:rsid w:val="004D3D03"/>
    <w:rsid w:val="004D3D36"/>
    <w:rsid w:val="004D58CB"/>
    <w:rsid w:val="004D696B"/>
    <w:rsid w:val="004E39A2"/>
    <w:rsid w:val="004F1838"/>
    <w:rsid w:val="004F2D42"/>
    <w:rsid w:val="004F2FFB"/>
    <w:rsid w:val="004F613A"/>
    <w:rsid w:val="004F6A0E"/>
    <w:rsid w:val="004F7678"/>
    <w:rsid w:val="00500D3C"/>
    <w:rsid w:val="0050186C"/>
    <w:rsid w:val="00504118"/>
    <w:rsid w:val="00511E32"/>
    <w:rsid w:val="005144B6"/>
    <w:rsid w:val="00514796"/>
    <w:rsid w:val="00514C57"/>
    <w:rsid w:val="00514EAE"/>
    <w:rsid w:val="00521F19"/>
    <w:rsid w:val="005255C6"/>
    <w:rsid w:val="00526806"/>
    <w:rsid w:val="005321A5"/>
    <w:rsid w:val="00533194"/>
    <w:rsid w:val="00533D64"/>
    <w:rsid w:val="0053413E"/>
    <w:rsid w:val="00536BAC"/>
    <w:rsid w:val="00540BC4"/>
    <w:rsid w:val="00541EDD"/>
    <w:rsid w:val="00542DCD"/>
    <w:rsid w:val="00543BEC"/>
    <w:rsid w:val="00544CD7"/>
    <w:rsid w:val="00547F8C"/>
    <w:rsid w:val="0055070B"/>
    <w:rsid w:val="00550EDD"/>
    <w:rsid w:val="0055262C"/>
    <w:rsid w:val="00552B93"/>
    <w:rsid w:val="0055456C"/>
    <w:rsid w:val="00554896"/>
    <w:rsid w:val="00555508"/>
    <w:rsid w:val="00555C59"/>
    <w:rsid w:val="00560D47"/>
    <w:rsid w:val="00562A2F"/>
    <w:rsid w:val="00565C4D"/>
    <w:rsid w:val="00567A48"/>
    <w:rsid w:val="005730B5"/>
    <w:rsid w:val="0057351C"/>
    <w:rsid w:val="00576CFB"/>
    <w:rsid w:val="00585930"/>
    <w:rsid w:val="00586A07"/>
    <w:rsid w:val="00587ED7"/>
    <w:rsid w:val="00587F77"/>
    <w:rsid w:val="00591207"/>
    <w:rsid w:val="00592374"/>
    <w:rsid w:val="00593A5F"/>
    <w:rsid w:val="00595CA6"/>
    <w:rsid w:val="005A0E25"/>
    <w:rsid w:val="005A1270"/>
    <w:rsid w:val="005A155E"/>
    <w:rsid w:val="005A1724"/>
    <w:rsid w:val="005A2739"/>
    <w:rsid w:val="005A3D40"/>
    <w:rsid w:val="005A4A62"/>
    <w:rsid w:val="005A5561"/>
    <w:rsid w:val="005B3F2F"/>
    <w:rsid w:val="005B5030"/>
    <w:rsid w:val="005B5F29"/>
    <w:rsid w:val="005C24A6"/>
    <w:rsid w:val="005C28A1"/>
    <w:rsid w:val="005C3D3E"/>
    <w:rsid w:val="005C7069"/>
    <w:rsid w:val="005D55D5"/>
    <w:rsid w:val="005D5A14"/>
    <w:rsid w:val="005E17F4"/>
    <w:rsid w:val="005E34F5"/>
    <w:rsid w:val="005E50A2"/>
    <w:rsid w:val="005E7F37"/>
    <w:rsid w:val="005F013F"/>
    <w:rsid w:val="005F6A44"/>
    <w:rsid w:val="00601767"/>
    <w:rsid w:val="00607393"/>
    <w:rsid w:val="006177AD"/>
    <w:rsid w:val="00617FB2"/>
    <w:rsid w:val="00620430"/>
    <w:rsid w:val="00622184"/>
    <w:rsid w:val="00625D26"/>
    <w:rsid w:val="00627EEB"/>
    <w:rsid w:val="00630027"/>
    <w:rsid w:val="00630C41"/>
    <w:rsid w:val="00632828"/>
    <w:rsid w:val="00634156"/>
    <w:rsid w:val="0063522B"/>
    <w:rsid w:val="00637542"/>
    <w:rsid w:val="00646371"/>
    <w:rsid w:val="00650DC6"/>
    <w:rsid w:val="0065130E"/>
    <w:rsid w:val="00653525"/>
    <w:rsid w:val="00654E63"/>
    <w:rsid w:val="006578C0"/>
    <w:rsid w:val="006618C7"/>
    <w:rsid w:val="006618E4"/>
    <w:rsid w:val="00663535"/>
    <w:rsid w:val="00666B41"/>
    <w:rsid w:val="006725B4"/>
    <w:rsid w:val="00681DCA"/>
    <w:rsid w:val="00683B55"/>
    <w:rsid w:val="00685D37"/>
    <w:rsid w:val="00692082"/>
    <w:rsid w:val="00694320"/>
    <w:rsid w:val="006A11BC"/>
    <w:rsid w:val="006A19E8"/>
    <w:rsid w:val="006A29B5"/>
    <w:rsid w:val="006A68A9"/>
    <w:rsid w:val="006A6A95"/>
    <w:rsid w:val="006B09A9"/>
    <w:rsid w:val="006B29C7"/>
    <w:rsid w:val="006B3A7A"/>
    <w:rsid w:val="006B4579"/>
    <w:rsid w:val="006B59B0"/>
    <w:rsid w:val="006C0FD4"/>
    <w:rsid w:val="006C1E18"/>
    <w:rsid w:val="006C2CA9"/>
    <w:rsid w:val="006C38A2"/>
    <w:rsid w:val="006C4DA8"/>
    <w:rsid w:val="006C62F7"/>
    <w:rsid w:val="006C74AC"/>
    <w:rsid w:val="006D4369"/>
    <w:rsid w:val="006D6A51"/>
    <w:rsid w:val="006E1156"/>
    <w:rsid w:val="006E30D4"/>
    <w:rsid w:val="006E535C"/>
    <w:rsid w:val="006E6B1E"/>
    <w:rsid w:val="006F0721"/>
    <w:rsid w:val="006F718B"/>
    <w:rsid w:val="006F75A0"/>
    <w:rsid w:val="00700615"/>
    <w:rsid w:val="00703149"/>
    <w:rsid w:val="007037E7"/>
    <w:rsid w:val="00703A3A"/>
    <w:rsid w:val="0071045E"/>
    <w:rsid w:val="00711116"/>
    <w:rsid w:val="00711298"/>
    <w:rsid w:val="007124FD"/>
    <w:rsid w:val="00712D96"/>
    <w:rsid w:val="00713AF2"/>
    <w:rsid w:val="007142F4"/>
    <w:rsid w:val="00715EB7"/>
    <w:rsid w:val="00722672"/>
    <w:rsid w:val="007228EE"/>
    <w:rsid w:val="00724348"/>
    <w:rsid w:val="00724809"/>
    <w:rsid w:val="007253E1"/>
    <w:rsid w:val="00726301"/>
    <w:rsid w:val="0073017E"/>
    <w:rsid w:val="00730516"/>
    <w:rsid w:val="007315FA"/>
    <w:rsid w:val="00731CA7"/>
    <w:rsid w:val="00732394"/>
    <w:rsid w:val="00733A7D"/>
    <w:rsid w:val="00736048"/>
    <w:rsid w:val="00736AC3"/>
    <w:rsid w:val="00740A41"/>
    <w:rsid w:val="0074524D"/>
    <w:rsid w:val="00747EFE"/>
    <w:rsid w:val="00750486"/>
    <w:rsid w:val="00752404"/>
    <w:rsid w:val="00752EA2"/>
    <w:rsid w:val="00755EE3"/>
    <w:rsid w:val="00756E48"/>
    <w:rsid w:val="00760884"/>
    <w:rsid w:val="00760F49"/>
    <w:rsid w:val="00762677"/>
    <w:rsid w:val="007642C4"/>
    <w:rsid w:val="007651EF"/>
    <w:rsid w:val="00765231"/>
    <w:rsid w:val="00765D2A"/>
    <w:rsid w:val="0076610A"/>
    <w:rsid w:val="0077240F"/>
    <w:rsid w:val="00772647"/>
    <w:rsid w:val="00773882"/>
    <w:rsid w:val="00777B97"/>
    <w:rsid w:val="0078124D"/>
    <w:rsid w:val="00783A2D"/>
    <w:rsid w:val="00785017"/>
    <w:rsid w:val="007A053F"/>
    <w:rsid w:val="007A4543"/>
    <w:rsid w:val="007A4B28"/>
    <w:rsid w:val="007A7683"/>
    <w:rsid w:val="007B5700"/>
    <w:rsid w:val="007B5A2D"/>
    <w:rsid w:val="007B60C0"/>
    <w:rsid w:val="007C228A"/>
    <w:rsid w:val="007C2EEC"/>
    <w:rsid w:val="007C47EE"/>
    <w:rsid w:val="007D08E7"/>
    <w:rsid w:val="007D3B58"/>
    <w:rsid w:val="007D46F9"/>
    <w:rsid w:val="007D5208"/>
    <w:rsid w:val="007D54EF"/>
    <w:rsid w:val="007D5FCE"/>
    <w:rsid w:val="007E1362"/>
    <w:rsid w:val="007F303B"/>
    <w:rsid w:val="007F502F"/>
    <w:rsid w:val="007F613F"/>
    <w:rsid w:val="007F77C4"/>
    <w:rsid w:val="00804687"/>
    <w:rsid w:val="0080490A"/>
    <w:rsid w:val="00806A32"/>
    <w:rsid w:val="00812020"/>
    <w:rsid w:val="008215E3"/>
    <w:rsid w:val="00823FBF"/>
    <w:rsid w:val="00824AD2"/>
    <w:rsid w:val="008268EE"/>
    <w:rsid w:val="00827816"/>
    <w:rsid w:val="0083048D"/>
    <w:rsid w:val="00834163"/>
    <w:rsid w:val="00841008"/>
    <w:rsid w:val="00841233"/>
    <w:rsid w:val="00841B3F"/>
    <w:rsid w:val="0084222F"/>
    <w:rsid w:val="00844103"/>
    <w:rsid w:val="00844C91"/>
    <w:rsid w:val="00852632"/>
    <w:rsid w:val="008535E1"/>
    <w:rsid w:val="00855E25"/>
    <w:rsid w:val="008612EE"/>
    <w:rsid w:val="008629F4"/>
    <w:rsid w:val="00864FD6"/>
    <w:rsid w:val="008658AA"/>
    <w:rsid w:val="00866D6E"/>
    <w:rsid w:val="00870712"/>
    <w:rsid w:val="00870A6D"/>
    <w:rsid w:val="00871B43"/>
    <w:rsid w:val="00873159"/>
    <w:rsid w:val="00873350"/>
    <w:rsid w:val="008749D3"/>
    <w:rsid w:val="00876455"/>
    <w:rsid w:val="00876691"/>
    <w:rsid w:val="00880766"/>
    <w:rsid w:val="00881E0B"/>
    <w:rsid w:val="00883361"/>
    <w:rsid w:val="008837BE"/>
    <w:rsid w:val="00884FB2"/>
    <w:rsid w:val="0088676A"/>
    <w:rsid w:val="00890523"/>
    <w:rsid w:val="008919B5"/>
    <w:rsid w:val="00892F58"/>
    <w:rsid w:val="00895C8A"/>
    <w:rsid w:val="0089691C"/>
    <w:rsid w:val="00897900"/>
    <w:rsid w:val="008A0841"/>
    <w:rsid w:val="008A164B"/>
    <w:rsid w:val="008A170D"/>
    <w:rsid w:val="008A2A44"/>
    <w:rsid w:val="008A31F3"/>
    <w:rsid w:val="008A6D53"/>
    <w:rsid w:val="008B12A3"/>
    <w:rsid w:val="008B18E9"/>
    <w:rsid w:val="008B1FAA"/>
    <w:rsid w:val="008B21CA"/>
    <w:rsid w:val="008B2214"/>
    <w:rsid w:val="008B40A1"/>
    <w:rsid w:val="008B4E62"/>
    <w:rsid w:val="008B5593"/>
    <w:rsid w:val="008B7EDA"/>
    <w:rsid w:val="008C0D06"/>
    <w:rsid w:val="008C22D8"/>
    <w:rsid w:val="008C7791"/>
    <w:rsid w:val="008C7F37"/>
    <w:rsid w:val="008D47ED"/>
    <w:rsid w:val="008D51C7"/>
    <w:rsid w:val="008D6430"/>
    <w:rsid w:val="008D6800"/>
    <w:rsid w:val="008E00D8"/>
    <w:rsid w:val="008E37D7"/>
    <w:rsid w:val="008E39F8"/>
    <w:rsid w:val="008F676C"/>
    <w:rsid w:val="00904D28"/>
    <w:rsid w:val="00905488"/>
    <w:rsid w:val="00905FED"/>
    <w:rsid w:val="00910816"/>
    <w:rsid w:val="00910E39"/>
    <w:rsid w:val="0091285A"/>
    <w:rsid w:val="00914EF6"/>
    <w:rsid w:val="009171F6"/>
    <w:rsid w:val="00921F2B"/>
    <w:rsid w:val="00926942"/>
    <w:rsid w:val="009326B8"/>
    <w:rsid w:val="009354E3"/>
    <w:rsid w:val="0093786B"/>
    <w:rsid w:val="0094195C"/>
    <w:rsid w:val="00942ECB"/>
    <w:rsid w:val="00943B57"/>
    <w:rsid w:val="009454E2"/>
    <w:rsid w:val="0094588F"/>
    <w:rsid w:val="00946A4B"/>
    <w:rsid w:val="00947A69"/>
    <w:rsid w:val="00951282"/>
    <w:rsid w:val="00951CD0"/>
    <w:rsid w:val="00954718"/>
    <w:rsid w:val="00956962"/>
    <w:rsid w:val="00956F00"/>
    <w:rsid w:val="0096454D"/>
    <w:rsid w:val="009649EB"/>
    <w:rsid w:val="0096538A"/>
    <w:rsid w:val="00967160"/>
    <w:rsid w:val="009674F9"/>
    <w:rsid w:val="009712BD"/>
    <w:rsid w:val="00972A5B"/>
    <w:rsid w:val="00973FF4"/>
    <w:rsid w:val="009755DE"/>
    <w:rsid w:val="009773F6"/>
    <w:rsid w:val="00981852"/>
    <w:rsid w:val="00983EE8"/>
    <w:rsid w:val="009845DF"/>
    <w:rsid w:val="0098518B"/>
    <w:rsid w:val="00987649"/>
    <w:rsid w:val="00991B37"/>
    <w:rsid w:val="00991BCC"/>
    <w:rsid w:val="00993F43"/>
    <w:rsid w:val="00994426"/>
    <w:rsid w:val="009A02C3"/>
    <w:rsid w:val="009A0B28"/>
    <w:rsid w:val="009A1419"/>
    <w:rsid w:val="009A2B7E"/>
    <w:rsid w:val="009A41CA"/>
    <w:rsid w:val="009A4545"/>
    <w:rsid w:val="009A4B62"/>
    <w:rsid w:val="009A7900"/>
    <w:rsid w:val="009A7ADF"/>
    <w:rsid w:val="009B3AB5"/>
    <w:rsid w:val="009B523F"/>
    <w:rsid w:val="009B5F48"/>
    <w:rsid w:val="009B682B"/>
    <w:rsid w:val="009B757A"/>
    <w:rsid w:val="009C0B57"/>
    <w:rsid w:val="009C56C4"/>
    <w:rsid w:val="009D1ADB"/>
    <w:rsid w:val="009D3714"/>
    <w:rsid w:val="009E113A"/>
    <w:rsid w:val="009E14E5"/>
    <w:rsid w:val="009F1DE1"/>
    <w:rsid w:val="009F23FE"/>
    <w:rsid w:val="009F3D9D"/>
    <w:rsid w:val="009F47B4"/>
    <w:rsid w:val="009F4DC9"/>
    <w:rsid w:val="009F7390"/>
    <w:rsid w:val="00A025B2"/>
    <w:rsid w:val="00A03918"/>
    <w:rsid w:val="00A039B7"/>
    <w:rsid w:val="00A03B55"/>
    <w:rsid w:val="00A04349"/>
    <w:rsid w:val="00A04F0A"/>
    <w:rsid w:val="00A05840"/>
    <w:rsid w:val="00A06C16"/>
    <w:rsid w:val="00A07EEC"/>
    <w:rsid w:val="00A12625"/>
    <w:rsid w:val="00A15A72"/>
    <w:rsid w:val="00A237B3"/>
    <w:rsid w:val="00A25F8E"/>
    <w:rsid w:val="00A26A8E"/>
    <w:rsid w:val="00A277E6"/>
    <w:rsid w:val="00A3067C"/>
    <w:rsid w:val="00A30EE2"/>
    <w:rsid w:val="00A31F11"/>
    <w:rsid w:val="00A36532"/>
    <w:rsid w:val="00A379B0"/>
    <w:rsid w:val="00A37E58"/>
    <w:rsid w:val="00A40196"/>
    <w:rsid w:val="00A4437C"/>
    <w:rsid w:val="00A453D0"/>
    <w:rsid w:val="00A527B6"/>
    <w:rsid w:val="00A53A65"/>
    <w:rsid w:val="00A546FD"/>
    <w:rsid w:val="00A55799"/>
    <w:rsid w:val="00A616C3"/>
    <w:rsid w:val="00A66666"/>
    <w:rsid w:val="00A727FA"/>
    <w:rsid w:val="00A72B8D"/>
    <w:rsid w:val="00A732CF"/>
    <w:rsid w:val="00A7487B"/>
    <w:rsid w:val="00A75DDC"/>
    <w:rsid w:val="00A83CC1"/>
    <w:rsid w:val="00A90E14"/>
    <w:rsid w:val="00AA49A0"/>
    <w:rsid w:val="00AA528D"/>
    <w:rsid w:val="00AA670F"/>
    <w:rsid w:val="00AB105A"/>
    <w:rsid w:val="00AB27B7"/>
    <w:rsid w:val="00AB3F2E"/>
    <w:rsid w:val="00AB445E"/>
    <w:rsid w:val="00AB4D12"/>
    <w:rsid w:val="00AB5563"/>
    <w:rsid w:val="00AC04A1"/>
    <w:rsid w:val="00AC3F8E"/>
    <w:rsid w:val="00AC70D6"/>
    <w:rsid w:val="00AD1BCF"/>
    <w:rsid w:val="00AD2251"/>
    <w:rsid w:val="00AD6AB2"/>
    <w:rsid w:val="00AD78FB"/>
    <w:rsid w:val="00AD7A79"/>
    <w:rsid w:val="00AE2108"/>
    <w:rsid w:val="00AE4497"/>
    <w:rsid w:val="00AE50EA"/>
    <w:rsid w:val="00AF5EE6"/>
    <w:rsid w:val="00AF6B1B"/>
    <w:rsid w:val="00AF7B39"/>
    <w:rsid w:val="00B0183C"/>
    <w:rsid w:val="00B01E98"/>
    <w:rsid w:val="00B0320A"/>
    <w:rsid w:val="00B03364"/>
    <w:rsid w:val="00B03501"/>
    <w:rsid w:val="00B047A9"/>
    <w:rsid w:val="00B05C0A"/>
    <w:rsid w:val="00B072B8"/>
    <w:rsid w:val="00B10D64"/>
    <w:rsid w:val="00B11D92"/>
    <w:rsid w:val="00B128B1"/>
    <w:rsid w:val="00B14AAB"/>
    <w:rsid w:val="00B1735C"/>
    <w:rsid w:val="00B17AC1"/>
    <w:rsid w:val="00B17FEA"/>
    <w:rsid w:val="00B208F1"/>
    <w:rsid w:val="00B228B0"/>
    <w:rsid w:val="00B22FE4"/>
    <w:rsid w:val="00B23493"/>
    <w:rsid w:val="00B25430"/>
    <w:rsid w:val="00B25CC7"/>
    <w:rsid w:val="00B25E9F"/>
    <w:rsid w:val="00B25FD7"/>
    <w:rsid w:val="00B2616B"/>
    <w:rsid w:val="00B27805"/>
    <w:rsid w:val="00B27A79"/>
    <w:rsid w:val="00B30A61"/>
    <w:rsid w:val="00B31577"/>
    <w:rsid w:val="00B3190E"/>
    <w:rsid w:val="00B32EE8"/>
    <w:rsid w:val="00B3384C"/>
    <w:rsid w:val="00B33995"/>
    <w:rsid w:val="00B41C50"/>
    <w:rsid w:val="00B468AD"/>
    <w:rsid w:val="00B46EA2"/>
    <w:rsid w:val="00B53F08"/>
    <w:rsid w:val="00B54F47"/>
    <w:rsid w:val="00B60B47"/>
    <w:rsid w:val="00B61B68"/>
    <w:rsid w:val="00B61CA0"/>
    <w:rsid w:val="00B64766"/>
    <w:rsid w:val="00B64FDE"/>
    <w:rsid w:val="00B65B4F"/>
    <w:rsid w:val="00B71014"/>
    <w:rsid w:val="00B71BCD"/>
    <w:rsid w:val="00B7271E"/>
    <w:rsid w:val="00B743A0"/>
    <w:rsid w:val="00B74B8C"/>
    <w:rsid w:val="00B74EA4"/>
    <w:rsid w:val="00B76467"/>
    <w:rsid w:val="00B804D0"/>
    <w:rsid w:val="00B83330"/>
    <w:rsid w:val="00B8493F"/>
    <w:rsid w:val="00B85903"/>
    <w:rsid w:val="00B8718C"/>
    <w:rsid w:val="00B878C6"/>
    <w:rsid w:val="00B908DD"/>
    <w:rsid w:val="00B916CC"/>
    <w:rsid w:val="00B917CA"/>
    <w:rsid w:val="00B94900"/>
    <w:rsid w:val="00B95193"/>
    <w:rsid w:val="00B968F4"/>
    <w:rsid w:val="00BA3F04"/>
    <w:rsid w:val="00BA4166"/>
    <w:rsid w:val="00BB006A"/>
    <w:rsid w:val="00BB2242"/>
    <w:rsid w:val="00BB3B0B"/>
    <w:rsid w:val="00BB4354"/>
    <w:rsid w:val="00BB5F55"/>
    <w:rsid w:val="00BB711E"/>
    <w:rsid w:val="00BB7B22"/>
    <w:rsid w:val="00BC010B"/>
    <w:rsid w:val="00BC0DAD"/>
    <w:rsid w:val="00BC13DD"/>
    <w:rsid w:val="00BC21D5"/>
    <w:rsid w:val="00BD0FA2"/>
    <w:rsid w:val="00BD6620"/>
    <w:rsid w:val="00BD6E4A"/>
    <w:rsid w:val="00BE02C5"/>
    <w:rsid w:val="00BE2C03"/>
    <w:rsid w:val="00BE41A8"/>
    <w:rsid w:val="00BE48D7"/>
    <w:rsid w:val="00BE4AFA"/>
    <w:rsid w:val="00BE50AB"/>
    <w:rsid w:val="00BE6FAF"/>
    <w:rsid w:val="00BE7888"/>
    <w:rsid w:val="00BF4CC9"/>
    <w:rsid w:val="00BF5645"/>
    <w:rsid w:val="00BF62D4"/>
    <w:rsid w:val="00BF70A5"/>
    <w:rsid w:val="00C00771"/>
    <w:rsid w:val="00C05B97"/>
    <w:rsid w:val="00C06B3B"/>
    <w:rsid w:val="00C07CF0"/>
    <w:rsid w:val="00C10829"/>
    <w:rsid w:val="00C11E78"/>
    <w:rsid w:val="00C12DE7"/>
    <w:rsid w:val="00C13069"/>
    <w:rsid w:val="00C156AC"/>
    <w:rsid w:val="00C15A86"/>
    <w:rsid w:val="00C221AF"/>
    <w:rsid w:val="00C22667"/>
    <w:rsid w:val="00C323A4"/>
    <w:rsid w:val="00C3273C"/>
    <w:rsid w:val="00C32D2A"/>
    <w:rsid w:val="00C35C77"/>
    <w:rsid w:val="00C37EAB"/>
    <w:rsid w:val="00C41164"/>
    <w:rsid w:val="00C447C6"/>
    <w:rsid w:val="00C47E42"/>
    <w:rsid w:val="00C52994"/>
    <w:rsid w:val="00C52C05"/>
    <w:rsid w:val="00C535A0"/>
    <w:rsid w:val="00C5550B"/>
    <w:rsid w:val="00C62794"/>
    <w:rsid w:val="00C62CE3"/>
    <w:rsid w:val="00C653E2"/>
    <w:rsid w:val="00C65C55"/>
    <w:rsid w:val="00C676B8"/>
    <w:rsid w:val="00C72D72"/>
    <w:rsid w:val="00C74FBF"/>
    <w:rsid w:val="00C75763"/>
    <w:rsid w:val="00C75D7A"/>
    <w:rsid w:val="00C762F4"/>
    <w:rsid w:val="00C771A5"/>
    <w:rsid w:val="00C809ED"/>
    <w:rsid w:val="00C83361"/>
    <w:rsid w:val="00C84885"/>
    <w:rsid w:val="00C84E8B"/>
    <w:rsid w:val="00C91ECE"/>
    <w:rsid w:val="00C93D63"/>
    <w:rsid w:val="00C95F8B"/>
    <w:rsid w:val="00C96D21"/>
    <w:rsid w:val="00C97711"/>
    <w:rsid w:val="00C97F18"/>
    <w:rsid w:val="00CA0996"/>
    <w:rsid w:val="00CA5B87"/>
    <w:rsid w:val="00CB112F"/>
    <w:rsid w:val="00CB7341"/>
    <w:rsid w:val="00CB7DF7"/>
    <w:rsid w:val="00CC306F"/>
    <w:rsid w:val="00CC5F61"/>
    <w:rsid w:val="00CC611B"/>
    <w:rsid w:val="00CD009B"/>
    <w:rsid w:val="00CD3244"/>
    <w:rsid w:val="00CD7532"/>
    <w:rsid w:val="00CE04F1"/>
    <w:rsid w:val="00CE152A"/>
    <w:rsid w:val="00CE45B9"/>
    <w:rsid w:val="00CE5698"/>
    <w:rsid w:val="00CE7F3A"/>
    <w:rsid w:val="00CF0C88"/>
    <w:rsid w:val="00CF11E9"/>
    <w:rsid w:val="00CF4E99"/>
    <w:rsid w:val="00CF55A1"/>
    <w:rsid w:val="00CF5799"/>
    <w:rsid w:val="00CF7D51"/>
    <w:rsid w:val="00D04670"/>
    <w:rsid w:val="00D121C1"/>
    <w:rsid w:val="00D13D7B"/>
    <w:rsid w:val="00D166AB"/>
    <w:rsid w:val="00D168B2"/>
    <w:rsid w:val="00D22F24"/>
    <w:rsid w:val="00D2628A"/>
    <w:rsid w:val="00D30D52"/>
    <w:rsid w:val="00D31353"/>
    <w:rsid w:val="00D31C29"/>
    <w:rsid w:val="00D320A8"/>
    <w:rsid w:val="00D33218"/>
    <w:rsid w:val="00D348CE"/>
    <w:rsid w:val="00D349D0"/>
    <w:rsid w:val="00D40016"/>
    <w:rsid w:val="00D42642"/>
    <w:rsid w:val="00D43383"/>
    <w:rsid w:val="00D43BBB"/>
    <w:rsid w:val="00D44655"/>
    <w:rsid w:val="00D45401"/>
    <w:rsid w:val="00D46176"/>
    <w:rsid w:val="00D5268D"/>
    <w:rsid w:val="00D54755"/>
    <w:rsid w:val="00D57ED5"/>
    <w:rsid w:val="00D61C0A"/>
    <w:rsid w:val="00D62333"/>
    <w:rsid w:val="00D62FDC"/>
    <w:rsid w:val="00D634D2"/>
    <w:rsid w:val="00D66D6E"/>
    <w:rsid w:val="00D67FD5"/>
    <w:rsid w:val="00D71168"/>
    <w:rsid w:val="00D71A7F"/>
    <w:rsid w:val="00D72769"/>
    <w:rsid w:val="00D72F56"/>
    <w:rsid w:val="00D74CA6"/>
    <w:rsid w:val="00D77961"/>
    <w:rsid w:val="00D8067D"/>
    <w:rsid w:val="00D8168D"/>
    <w:rsid w:val="00D83E21"/>
    <w:rsid w:val="00D85159"/>
    <w:rsid w:val="00D92572"/>
    <w:rsid w:val="00D92639"/>
    <w:rsid w:val="00D92C0C"/>
    <w:rsid w:val="00D93CA6"/>
    <w:rsid w:val="00D964F4"/>
    <w:rsid w:val="00D967A8"/>
    <w:rsid w:val="00D96C2C"/>
    <w:rsid w:val="00DA120C"/>
    <w:rsid w:val="00DA1308"/>
    <w:rsid w:val="00DA2346"/>
    <w:rsid w:val="00DA49FA"/>
    <w:rsid w:val="00DB4F76"/>
    <w:rsid w:val="00DB7E2A"/>
    <w:rsid w:val="00DC0C21"/>
    <w:rsid w:val="00DC1FDA"/>
    <w:rsid w:val="00DC2798"/>
    <w:rsid w:val="00DC30F2"/>
    <w:rsid w:val="00DC7461"/>
    <w:rsid w:val="00DD3EF4"/>
    <w:rsid w:val="00DD66E1"/>
    <w:rsid w:val="00DE0BBD"/>
    <w:rsid w:val="00DE22FA"/>
    <w:rsid w:val="00DE2CA6"/>
    <w:rsid w:val="00DF32DA"/>
    <w:rsid w:val="00DF370B"/>
    <w:rsid w:val="00DF717D"/>
    <w:rsid w:val="00E035E4"/>
    <w:rsid w:val="00E06A99"/>
    <w:rsid w:val="00E11194"/>
    <w:rsid w:val="00E117FF"/>
    <w:rsid w:val="00E11A1E"/>
    <w:rsid w:val="00E124A8"/>
    <w:rsid w:val="00E1368D"/>
    <w:rsid w:val="00E14B33"/>
    <w:rsid w:val="00E1708D"/>
    <w:rsid w:val="00E171C0"/>
    <w:rsid w:val="00E24B02"/>
    <w:rsid w:val="00E25776"/>
    <w:rsid w:val="00E31241"/>
    <w:rsid w:val="00E364DB"/>
    <w:rsid w:val="00E37577"/>
    <w:rsid w:val="00E37BAC"/>
    <w:rsid w:val="00E404C1"/>
    <w:rsid w:val="00E409AE"/>
    <w:rsid w:val="00E41C7C"/>
    <w:rsid w:val="00E426A9"/>
    <w:rsid w:val="00E46189"/>
    <w:rsid w:val="00E47818"/>
    <w:rsid w:val="00E51715"/>
    <w:rsid w:val="00E56CFC"/>
    <w:rsid w:val="00E56FA0"/>
    <w:rsid w:val="00E57B84"/>
    <w:rsid w:val="00E6064C"/>
    <w:rsid w:val="00E646BC"/>
    <w:rsid w:val="00E66592"/>
    <w:rsid w:val="00E6735E"/>
    <w:rsid w:val="00E70933"/>
    <w:rsid w:val="00E70EC9"/>
    <w:rsid w:val="00E71C63"/>
    <w:rsid w:val="00E71E64"/>
    <w:rsid w:val="00E738F1"/>
    <w:rsid w:val="00E7518D"/>
    <w:rsid w:val="00E75E64"/>
    <w:rsid w:val="00E75F74"/>
    <w:rsid w:val="00E764E6"/>
    <w:rsid w:val="00E80FD5"/>
    <w:rsid w:val="00E830ED"/>
    <w:rsid w:val="00E83D11"/>
    <w:rsid w:val="00E846A5"/>
    <w:rsid w:val="00E84BC7"/>
    <w:rsid w:val="00E852F4"/>
    <w:rsid w:val="00E85670"/>
    <w:rsid w:val="00E85FAD"/>
    <w:rsid w:val="00E86840"/>
    <w:rsid w:val="00E86AC7"/>
    <w:rsid w:val="00E86B15"/>
    <w:rsid w:val="00E901C8"/>
    <w:rsid w:val="00E916EE"/>
    <w:rsid w:val="00E930D6"/>
    <w:rsid w:val="00E943F5"/>
    <w:rsid w:val="00E955C1"/>
    <w:rsid w:val="00E95762"/>
    <w:rsid w:val="00E97789"/>
    <w:rsid w:val="00E9791A"/>
    <w:rsid w:val="00EA0392"/>
    <w:rsid w:val="00EA0571"/>
    <w:rsid w:val="00EA0F38"/>
    <w:rsid w:val="00EA2A86"/>
    <w:rsid w:val="00EA2BFB"/>
    <w:rsid w:val="00EA695C"/>
    <w:rsid w:val="00EA706C"/>
    <w:rsid w:val="00EA79C8"/>
    <w:rsid w:val="00EB064F"/>
    <w:rsid w:val="00EB0723"/>
    <w:rsid w:val="00EB0F20"/>
    <w:rsid w:val="00EB57B6"/>
    <w:rsid w:val="00EB6E56"/>
    <w:rsid w:val="00EC12FD"/>
    <w:rsid w:val="00EC1889"/>
    <w:rsid w:val="00EC7795"/>
    <w:rsid w:val="00ED489E"/>
    <w:rsid w:val="00EE32C7"/>
    <w:rsid w:val="00EE59D9"/>
    <w:rsid w:val="00EE7B0C"/>
    <w:rsid w:val="00EF04DB"/>
    <w:rsid w:val="00EF11DE"/>
    <w:rsid w:val="00EF319D"/>
    <w:rsid w:val="00EF3670"/>
    <w:rsid w:val="00EF62B7"/>
    <w:rsid w:val="00EF7781"/>
    <w:rsid w:val="00F01C4D"/>
    <w:rsid w:val="00F01EDB"/>
    <w:rsid w:val="00F105E1"/>
    <w:rsid w:val="00F10996"/>
    <w:rsid w:val="00F10C6E"/>
    <w:rsid w:val="00F11D51"/>
    <w:rsid w:val="00F15449"/>
    <w:rsid w:val="00F16F58"/>
    <w:rsid w:val="00F17152"/>
    <w:rsid w:val="00F17197"/>
    <w:rsid w:val="00F23B33"/>
    <w:rsid w:val="00F3400B"/>
    <w:rsid w:val="00F3579E"/>
    <w:rsid w:val="00F41495"/>
    <w:rsid w:val="00F4175E"/>
    <w:rsid w:val="00F41F75"/>
    <w:rsid w:val="00F473A8"/>
    <w:rsid w:val="00F5001B"/>
    <w:rsid w:val="00F5640B"/>
    <w:rsid w:val="00F57D6D"/>
    <w:rsid w:val="00F606C0"/>
    <w:rsid w:val="00F61449"/>
    <w:rsid w:val="00F7162F"/>
    <w:rsid w:val="00F723C6"/>
    <w:rsid w:val="00F72E6E"/>
    <w:rsid w:val="00F7492D"/>
    <w:rsid w:val="00F7522E"/>
    <w:rsid w:val="00F752F8"/>
    <w:rsid w:val="00F753B3"/>
    <w:rsid w:val="00F76343"/>
    <w:rsid w:val="00F774E0"/>
    <w:rsid w:val="00F77A79"/>
    <w:rsid w:val="00F828BE"/>
    <w:rsid w:val="00F8315A"/>
    <w:rsid w:val="00F84FE2"/>
    <w:rsid w:val="00F85572"/>
    <w:rsid w:val="00F935FE"/>
    <w:rsid w:val="00F94BF8"/>
    <w:rsid w:val="00F94F6A"/>
    <w:rsid w:val="00F9654A"/>
    <w:rsid w:val="00FA0440"/>
    <w:rsid w:val="00FA375B"/>
    <w:rsid w:val="00FB2399"/>
    <w:rsid w:val="00FB2B65"/>
    <w:rsid w:val="00FB3E2E"/>
    <w:rsid w:val="00FB5E73"/>
    <w:rsid w:val="00FB6C80"/>
    <w:rsid w:val="00FC14E8"/>
    <w:rsid w:val="00FC169E"/>
    <w:rsid w:val="00FC4153"/>
    <w:rsid w:val="00FC4D1A"/>
    <w:rsid w:val="00FC731E"/>
    <w:rsid w:val="00FD0281"/>
    <w:rsid w:val="00FD08CC"/>
    <w:rsid w:val="00FD228C"/>
    <w:rsid w:val="00FD61F1"/>
    <w:rsid w:val="00FD7ADF"/>
    <w:rsid w:val="00FE36CB"/>
    <w:rsid w:val="00FE3779"/>
    <w:rsid w:val="00FE518A"/>
    <w:rsid w:val="00FF01C9"/>
    <w:rsid w:val="00FF0C94"/>
    <w:rsid w:val="00FF117B"/>
    <w:rsid w:val="00FF25E6"/>
    <w:rsid w:val="00FF2E25"/>
    <w:rsid w:val="00FF3A1B"/>
    <w:rsid w:val="00FF47F9"/>
    <w:rsid w:val="00FF54DA"/>
    <w:rsid w:val="00FF5A25"/>
    <w:rsid w:val="00FF5A2E"/>
    <w:rsid w:val="00FF5C03"/>
    <w:rsid w:val="00FF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EC662"/>
  <w15:docId w15:val="{ADF6C296-FCAB-4027-9F64-BE9A8E6D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1B4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3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43F5"/>
  </w:style>
  <w:style w:type="paragraph" w:styleId="Rodap">
    <w:name w:val="footer"/>
    <w:basedOn w:val="Normal"/>
    <w:link w:val="RodapChar"/>
    <w:uiPriority w:val="99"/>
    <w:unhideWhenUsed/>
    <w:rsid w:val="00E943F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43F5"/>
  </w:style>
  <w:style w:type="paragraph" w:customStyle="1" w:styleId="Default">
    <w:name w:val="Default"/>
    <w:rsid w:val="00E943F5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Arial"/>
      <w:color w:val="000000"/>
      <w:sz w:val="24"/>
      <w:szCs w:val="24"/>
      <w:lang w:val="pt-BR" w:eastAsia="pt-BR"/>
    </w:rPr>
  </w:style>
  <w:style w:type="table" w:styleId="Tabelacomgrade">
    <w:name w:val="Table Grid"/>
    <w:basedOn w:val="Tabelanormal"/>
    <w:uiPriority w:val="39"/>
    <w:rsid w:val="00E94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4F6A0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205D13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B5F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5F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42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Projeto%20Final%20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79D4BBA8-58D8-4688-995B-E6999F9ED933}"/>
      </w:docPartPr>
      <w:docPartBody>
        <w:p w:rsidR="00A45378" w:rsidRDefault="00F33B9C">
          <w:r w:rsidRPr="00863D4B">
            <w:rPr>
              <w:rStyle w:val="TextodoEspaoReservado"/>
            </w:rPr>
            <w:t>Fare clic qui per immettere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3B9C"/>
    <w:rsid w:val="00070E8F"/>
    <w:rsid w:val="00120A1C"/>
    <w:rsid w:val="001E644A"/>
    <w:rsid w:val="00312600"/>
    <w:rsid w:val="003470D9"/>
    <w:rsid w:val="0037519D"/>
    <w:rsid w:val="004370B6"/>
    <w:rsid w:val="004539DE"/>
    <w:rsid w:val="00645331"/>
    <w:rsid w:val="00762DE6"/>
    <w:rsid w:val="008D6338"/>
    <w:rsid w:val="00A45378"/>
    <w:rsid w:val="00BE57D1"/>
    <w:rsid w:val="00CF6C75"/>
    <w:rsid w:val="00D53063"/>
    <w:rsid w:val="00DC400B"/>
    <w:rsid w:val="00F3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0E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C400B"/>
    <w:rPr>
      <w:color w:val="808080"/>
    </w:rPr>
  </w:style>
  <w:style w:type="paragraph" w:customStyle="1" w:styleId="1250938E6AEB4BD299B9337C8EE06A94">
    <w:name w:val="1250938E6AEB4BD299B9337C8EE06A94"/>
    <w:rsid w:val="008D6338"/>
  </w:style>
  <w:style w:type="paragraph" w:customStyle="1" w:styleId="7BA24B36C6A24B29B86D601DB0B05FC5">
    <w:name w:val="7BA24B36C6A24B29B86D601DB0B05FC5"/>
    <w:rsid w:val="008D6338"/>
  </w:style>
  <w:style w:type="paragraph" w:customStyle="1" w:styleId="C1C9CDB21078474D91E67CE19CA67198">
    <w:name w:val="C1C9CDB21078474D91E67CE19CA67198"/>
    <w:rsid w:val="008D6338"/>
  </w:style>
  <w:style w:type="paragraph" w:customStyle="1" w:styleId="42F079F891404CB29EE00829E254C745">
    <w:name w:val="42F079F891404CB29EE00829E254C745"/>
    <w:rsid w:val="008D6338"/>
  </w:style>
  <w:style w:type="paragraph" w:customStyle="1" w:styleId="357B93582EAB4E3CB300212BA2D51BE1">
    <w:name w:val="357B93582EAB4E3CB300212BA2D51BE1"/>
    <w:rsid w:val="008D6338"/>
  </w:style>
  <w:style w:type="paragraph" w:customStyle="1" w:styleId="6E466B07E3D947DFBFABCBF26DEE0BB1">
    <w:name w:val="6E466B07E3D947DFBFABCBF26DEE0BB1"/>
    <w:rsid w:val="00DC400B"/>
    <w:rPr>
      <w:lang w:eastAsia="ja-JP"/>
    </w:rPr>
  </w:style>
  <w:style w:type="paragraph" w:customStyle="1" w:styleId="E95CFF90DE15446887A3132FEACAA911">
    <w:name w:val="E95CFF90DE15446887A3132FEACAA911"/>
    <w:rsid w:val="00DC400B"/>
    <w:rPr>
      <w:lang w:eastAsia="ja-JP"/>
    </w:rPr>
  </w:style>
  <w:style w:type="paragraph" w:customStyle="1" w:styleId="399D6F6CB8C94555B57E44EAF41F3410">
    <w:name w:val="399D6F6CB8C94555B57E44EAF41F3410"/>
    <w:rsid w:val="00DC400B"/>
    <w:rPr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03EC-19EE-43B1-A73F-048EFBA3A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Projeto Final 1</Template>
  <TotalTime>490</TotalTime>
  <Pages>9</Pages>
  <Words>697</Words>
  <Characters>3764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cp:lastModifiedBy>Lucas Jesus</cp:lastModifiedBy>
  <cp:revision>75</cp:revision>
  <dcterms:created xsi:type="dcterms:W3CDTF">2017-10-25T15:42:00Z</dcterms:created>
  <dcterms:modified xsi:type="dcterms:W3CDTF">2018-06-29T04:30:00Z</dcterms:modified>
</cp:coreProperties>
</file>